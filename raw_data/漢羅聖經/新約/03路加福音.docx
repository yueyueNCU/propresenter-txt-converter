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2BED2B" w14:textId="77777777" w:rsidR="008B444B" w:rsidRDefault="008B444B">
      <w:pPr>
        <w:autoSpaceDE w:val="0"/>
        <w:autoSpaceDN w:val="0"/>
        <w:adjustRightInd w:val="0"/>
        <w:rPr>
          <w:kern w:val="0"/>
        </w:rPr>
      </w:pPr>
      <w:r>
        <w:rPr>
          <w:rFonts w:ascii="新細明體" w:hint="eastAsia"/>
          <w:kern w:val="0"/>
          <w:lang w:val="zh-TW"/>
        </w:rPr>
        <w:t>路加福音</w:t>
      </w:r>
    </w:p>
    <w:p w14:paraId="493680A2" w14:textId="77777777" w:rsidR="008B444B" w:rsidRDefault="008B444B">
      <w:pPr>
        <w:autoSpaceDE w:val="0"/>
        <w:autoSpaceDN w:val="0"/>
        <w:adjustRightInd w:val="0"/>
        <w:rPr>
          <w:kern w:val="0"/>
        </w:rPr>
      </w:pPr>
    </w:p>
    <w:p w14:paraId="4AF1A3FD" w14:textId="77777777" w:rsidR="008B444B" w:rsidRPr="006C0514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6C0514">
        <w:rPr>
          <w:rFonts w:ascii="新細明體"/>
          <w:color w:val="FF0000"/>
          <w:kern w:val="0"/>
          <w:lang w:val="zh-TW"/>
        </w:rPr>
        <w:t xml:space="preserve">1:1 </w:t>
      </w:r>
      <w:r w:rsidRPr="006C0514">
        <w:rPr>
          <w:rFonts w:ascii="新細明體" w:hint="eastAsia"/>
          <w:color w:val="FF0000"/>
          <w:kern w:val="0"/>
          <w:lang w:val="zh-TW"/>
        </w:rPr>
        <w:t>因為有多多人將咱中間已經成的事，曾抬筆來排列做傳，</w:t>
      </w:r>
    </w:p>
    <w:p w14:paraId="332CF24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1:2 </w:t>
      </w:r>
      <w:r>
        <w:rPr>
          <w:rFonts w:ascii="新細明體" w:hint="eastAsia"/>
          <w:kern w:val="0"/>
          <w:lang w:val="zh-TW"/>
        </w:rPr>
        <w:t>就是照許個做道理的差用的人，對起頭親目看見來傳互咱的。</w:t>
      </w:r>
    </w:p>
    <w:p w14:paraId="5E57980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1:3 </w:t>
      </w:r>
      <w:r>
        <w:rPr>
          <w:rFonts w:ascii="新細明體" w:hint="eastAsia"/>
          <w:kern w:val="0"/>
          <w:lang w:val="zh-TW"/>
        </w:rPr>
        <w:t>我已經對起頭詳細查考攏總的事，就想著照次序寫伊來寄互提阿非羅大人，</w:t>
      </w:r>
    </w:p>
    <w:p w14:paraId="61706FF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1:4 </w:t>
      </w:r>
      <w:r>
        <w:rPr>
          <w:rFonts w:ascii="新細明體" w:hint="eastAsia"/>
          <w:kern w:val="0"/>
          <w:lang w:val="zh-TW"/>
        </w:rPr>
        <w:t>互你知所學習的的確實。</w:t>
      </w:r>
    </w:p>
    <w:p w14:paraId="3184BA7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1:5 </w:t>
      </w:r>
      <w:r>
        <w:rPr>
          <w:rFonts w:ascii="新細明體" w:hint="eastAsia"/>
          <w:kern w:val="0"/>
          <w:lang w:val="zh-TW"/>
        </w:rPr>
        <w:t>當猶太王希律的時，有屬亞比雅班的祭司，名撒迦利亞；伊的某是亞倫的後裔，名叫以利沙白。</w:t>
      </w:r>
    </w:p>
    <w:p w14:paraId="4BF134C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1:6 </w:t>
      </w:r>
      <w:r>
        <w:rPr>
          <w:rFonts w:ascii="新細明體" w:hint="eastAsia"/>
          <w:kern w:val="0"/>
          <w:lang w:val="zh-TW"/>
        </w:rPr>
        <w:t>二人佇上帝的面前是義的人，照主一切的誡命禮儀來行，無通嫌，</w:t>
      </w:r>
    </w:p>
    <w:p w14:paraId="7F81905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1:7 </w:t>
      </w:r>
      <w:r>
        <w:rPr>
          <w:rFonts w:ascii="新細明體" w:hint="eastAsia"/>
          <w:kern w:val="0"/>
          <w:lang w:val="zh-TW"/>
        </w:rPr>
        <w:t>總是無子；因為以利沙白懷孕，二人年歲又閣老。</w:t>
      </w:r>
    </w:p>
    <w:p w14:paraId="288AB38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1:8 </w:t>
      </w:r>
      <w:r>
        <w:rPr>
          <w:rFonts w:ascii="新細明體" w:hint="eastAsia"/>
          <w:kern w:val="0"/>
          <w:lang w:val="zh-TW"/>
        </w:rPr>
        <w:t>彼時撒迦利亞照伊的班列行祭司的職佇上帝的面前，</w:t>
      </w:r>
    </w:p>
    <w:p w14:paraId="6C16AAD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1:9 </w:t>
      </w:r>
      <w:r>
        <w:rPr>
          <w:rFonts w:ascii="新細明體" w:hint="eastAsia"/>
          <w:kern w:val="0"/>
          <w:lang w:val="zh-TW"/>
        </w:rPr>
        <w:t>照祭司職份的例抽籤，得著入主的殿燒香。</w:t>
      </w:r>
    </w:p>
    <w:p w14:paraId="3CA5080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1:10 </w:t>
      </w:r>
      <w:r>
        <w:rPr>
          <w:rFonts w:ascii="新細明體" w:hint="eastAsia"/>
          <w:kern w:val="0"/>
          <w:lang w:val="zh-TW"/>
        </w:rPr>
        <w:t>當燒香的時，百姓歸陣佇外面祈禱。</w:t>
      </w:r>
    </w:p>
    <w:p w14:paraId="223182D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1:11 </w:t>
      </w:r>
      <w:r>
        <w:rPr>
          <w:rFonts w:ascii="新細明體" w:hint="eastAsia"/>
          <w:kern w:val="0"/>
          <w:lang w:val="zh-TW"/>
        </w:rPr>
        <w:t>主的天使出現互伊看，徛佇香壇的正旁。</w:t>
      </w:r>
    </w:p>
    <w:p w14:paraId="6075D9A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1:12 </w:t>
      </w:r>
      <w:r>
        <w:rPr>
          <w:rFonts w:ascii="新細明體" w:hint="eastAsia"/>
          <w:kern w:val="0"/>
          <w:lang w:val="zh-TW"/>
        </w:rPr>
        <w:t>撒迦利亞看見，就卬愕驚惶。</w:t>
      </w:r>
    </w:p>
    <w:p w14:paraId="242B000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1:13 </w:t>
      </w:r>
      <w:r>
        <w:rPr>
          <w:rFonts w:ascii="新細明體" w:hint="eastAsia"/>
          <w:kern w:val="0"/>
          <w:lang w:val="zh-TW"/>
        </w:rPr>
        <w:t>天使對伊講：「撒迦利亞啊，莫得驚，因為你的祈禱已經聽見啦。你的某以利沙白欲生子，你著給伊號名叫約翰。</w:t>
      </w:r>
    </w:p>
    <w:p w14:paraId="20AD072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1:14 </w:t>
      </w:r>
      <w:r>
        <w:rPr>
          <w:rFonts w:ascii="新細明體" w:hint="eastAsia"/>
          <w:kern w:val="0"/>
          <w:lang w:val="zh-TW"/>
        </w:rPr>
        <w:t>你欲歡喜閣快樂；多多人也欲為著伊出世，來歡喜。</w:t>
      </w:r>
    </w:p>
    <w:p w14:paraId="28F736C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1:15 </w:t>
      </w:r>
      <w:r>
        <w:rPr>
          <w:rFonts w:ascii="新細明體" w:hint="eastAsia"/>
          <w:kern w:val="0"/>
          <w:lang w:val="zh-TW"/>
        </w:rPr>
        <w:t>因為伊佇主的面前欲做大，葡萄酒及一切的酒攏無飲，對老母的胎就互聖神充滿。</w:t>
      </w:r>
    </w:p>
    <w:p w14:paraId="2EFC8C0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1:16 </w:t>
      </w:r>
      <w:r>
        <w:rPr>
          <w:rFonts w:ascii="新細明體" w:hint="eastAsia"/>
          <w:kern w:val="0"/>
          <w:lang w:val="zh-TW"/>
        </w:rPr>
        <w:t>伊欲互以色列後裔多多人越轉，來歸主──就是</w:t>
      </w:r>
      <w:r w:rsidR="006B258B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的上帝。</w:t>
      </w:r>
    </w:p>
    <w:p w14:paraId="2995342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1:17 </w:t>
      </w:r>
      <w:r>
        <w:rPr>
          <w:rFonts w:ascii="新細明體" w:hint="eastAsia"/>
          <w:kern w:val="0"/>
          <w:lang w:val="zh-TW"/>
        </w:rPr>
        <w:t>伊欲用以利亞的心神及才能，行做頭佇主的面前，互做父的越轉心向佇子，互悖逆的人趁義人的智慧，為著主備辦合用的百姓。」</w:t>
      </w:r>
    </w:p>
    <w:p w14:paraId="5BFD76F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1:18 </w:t>
      </w:r>
      <w:r>
        <w:rPr>
          <w:rFonts w:ascii="新細明體" w:hint="eastAsia"/>
          <w:kern w:val="0"/>
          <w:lang w:val="zh-TW"/>
        </w:rPr>
        <w:t>撒迦利亞對天使講：「我對怎樣會知此個事啊？因為我已經老，我的某年歲也老啦。」</w:t>
      </w:r>
    </w:p>
    <w:p w14:paraId="25C96BD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1:19 </w:t>
      </w:r>
      <w:r>
        <w:rPr>
          <w:rFonts w:ascii="新細明體" w:hint="eastAsia"/>
          <w:kern w:val="0"/>
          <w:lang w:val="zh-TW"/>
        </w:rPr>
        <w:t>天使應伊講：「我就是加百列，徛佇上帝的面前的，奉差及你講話，報你諸個好消息。</w:t>
      </w:r>
    </w:p>
    <w:p w14:paraId="3B3B2B5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1:20 </w:t>
      </w:r>
      <w:r>
        <w:rPr>
          <w:rFonts w:ascii="新細明體" w:hint="eastAsia"/>
          <w:kern w:val="0"/>
          <w:lang w:val="zh-TW"/>
        </w:rPr>
        <w:t>今你欲靜靜</w:t>
      </w:r>
      <w:r w:rsidR="00326FC1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講話，到諸個事得著成的日；因為你呣信我的話，就是許個到期欲應驗的話。」</w:t>
      </w:r>
    </w:p>
    <w:p w14:paraId="67F980D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1:21 </w:t>
      </w:r>
      <w:r>
        <w:rPr>
          <w:rFonts w:ascii="新細明體" w:hint="eastAsia"/>
          <w:kern w:val="0"/>
          <w:lang w:val="zh-TW"/>
        </w:rPr>
        <w:t>百姓聽候撒迦利亞，奇怪伊久久佇殿內。</w:t>
      </w:r>
    </w:p>
    <w:p w14:paraId="69D09DB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1:22 </w:t>
      </w:r>
      <w:r>
        <w:rPr>
          <w:rFonts w:ascii="新細明體" w:hint="eastAsia"/>
          <w:kern w:val="0"/>
          <w:lang w:val="zh-TW"/>
        </w:rPr>
        <w:t>到出來，</w:t>
      </w:r>
      <w:r w:rsidR="00472458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及</w:t>
      </w:r>
      <w:r w:rsidR="00472458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講話，就知伊佇殿裡有看見異象；伊就對</w:t>
      </w:r>
      <w:r w:rsidR="00472458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比意思，竟然是啞口。</w:t>
      </w:r>
    </w:p>
    <w:p w14:paraId="033F0E4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1:23 </w:t>
      </w:r>
      <w:r>
        <w:rPr>
          <w:rFonts w:ascii="新細明體" w:hint="eastAsia"/>
          <w:kern w:val="0"/>
          <w:lang w:val="zh-TW"/>
        </w:rPr>
        <w:t>到伊照職份服事的日滿，就倒去</w:t>
      </w:r>
      <w:r w:rsidR="00472458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兜。</w:t>
      </w:r>
    </w:p>
    <w:p w14:paraId="2513BEB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1:24 </w:t>
      </w:r>
      <w:r>
        <w:rPr>
          <w:rFonts w:ascii="新細明體" w:hint="eastAsia"/>
          <w:kern w:val="0"/>
          <w:lang w:val="zh-TW"/>
        </w:rPr>
        <w:t>諸個日了後，伊的某以利沙白有娠，</w:t>
      </w:r>
      <w:r w:rsidR="002B0804" w:rsidRPr="000059B8">
        <w:rPr>
          <w:rFonts w:ascii="EUDC" w:eastAsia="EUDC" w:hint="eastAsia"/>
          <w:szCs w:val="24"/>
        </w:rPr>
        <w:t></w:t>
      </w:r>
      <w:r>
        <w:rPr>
          <w:rFonts w:ascii="新細明體" w:hint="eastAsia"/>
          <w:kern w:val="0"/>
          <w:lang w:val="zh-TW"/>
        </w:rPr>
        <w:t>密五月日，</w:t>
      </w:r>
    </w:p>
    <w:p w14:paraId="0188552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1:25 </w:t>
      </w:r>
      <w:r>
        <w:rPr>
          <w:rFonts w:ascii="新細明體" w:hint="eastAsia"/>
          <w:kern w:val="0"/>
          <w:lang w:val="zh-TW"/>
        </w:rPr>
        <w:t>講：「主佇看顧我的日，款待我親像按呢，來洗我的見誚佇人的中間。」</w:t>
      </w:r>
    </w:p>
    <w:p w14:paraId="6637FF3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0D464AA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26 </w:t>
      </w:r>
      <w:r>
        <w:rPr>
          <w:rFonts w:ascii="新細明體" w:hint="eastAsia"/>
          <w:kern w:val="0"/>
          <w:lang w:val="zh-TW"/>
        </w:rPr>
        <w:t>到六月日，天使加百列奉上帝所差到加利利一個城名叫拿撒勒，</w:t>
      </w:r>
    </w:p>
    <w:p w14:paraId="5CAAC90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27 </w:t>
      </w:r>
      <w:r>
        <w:rPr>
          <w:rFonts w:ascii="新細明體" w:hint="eastAsia"/>
          <w:kern w:val="0"/>
          <w:lang w:val="zh-TW"/>
        </w:rPr>
        <w:t>就近一個在室女，是已經配定著互大衛家的一人，名叫約瑟。此個在室女名叫馬</w:t>
      </w:r>
      <w:r>
        <w:rPr>
          <w:rFonts w:ascii="新細明體" w:hint="eastAsia"/>
          <w:kern w:val="0"/>
          <w:lang w:val="zh-TW"/>
        </w:rPr>
        <w:lastRenderedPageBreak/>
        <w:t>利亞；</w:t>
      </w:r>
    </w:p>
    <w:p w14:paraId="1EEEDBA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28 </w:t>
      </w:r>
      <w:r>
        <w:rPr>
          <w:rFonts w:ascii="新細明體" w:hint="eastAsia"/>
          <w:kern w:val="0"/>
          <w:lang w:val="zh-TW"/>
        </w:rPr>
        <w:t>天使入去，對伊講：「得著大恩的人啊，平安，主及你佇</w:t>
      </w:r>
      <w:r w:rsidR="00A72FB2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！」</w:t>
      </w:r>
    </w:p>
    <w:p w14:paraId="4C6D3B6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29 </w:t>
      </w:r>
      <w:r>
        <w:rPr>
          <w:rFonts w:ascii="新細明體" w:hint="eastAsia"/>
          <w:kern w:val="0"/>
          <w:lang w:val="zh-TW"/>
        </w:rPr>
        <w:t>馬利亞不止卬愕伊的話，想此個請安是甚麼意思。</w:t>
      </w:r>
    </w:p>
    <w:p w14:paraId="158DD9C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3</w:t>
      </w:r>
      <w:r>
        <w:rPr>
          <w:rFonts w:ascii="新細明體"/>
          <w:kern w:val="0"/>
          <w:lang w:val="zh-TW"/>
        </w:rPr>
        <w:t xml:space="preserve">0 </w:t>
      </w:r>
      <w:r>
        <w:rPr>
          <w:rFonts w:ascii="新細明體" w:hint="eastAsia"/>
          <w:kern w:val="0"/>
          <w:lang w:val="zh-TW"/>
        </w:rPr>
        <w:t>天使給伊講：「馬利亞啊，莫得驚！因為你得著上帝的恩典。</w:t>
      </w:r>
    </w:p>
    <w:p w14:paraId="7DE899E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31 </w:t>
      </w:r>
      <w:r>
        <w:rPr>
          <w:rFonts w:ascii="新細明體" w:hint="eastAsia"/>
          <w:kern w:val="0"/>
          <w:lang w:val="zh-TW"/>
        </w:rPr>
        <w:t>今你欲懷孕生子，著給伊號名叫耶穌。</w:t>
      </w:r>
    </w:p>
    <w:p w14:paraId="5F663C3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32 </w:t>
      </w:r>
      <w:r>
        <w:rPr>
          <w:rFonts w:ascii="新細明體" w:hint="eastAsia"/>
          <w:kern w:val="0"/>
          <w:lang w:val="zh-TW"/>
        </w:rPr>
        <w:t>伊欲做大，稱做至高者的子；主上帝欲用伊的祖大衛的位互伊。</w:t>
      </w:r>
    </w:p>
    <w:p w14:paraId="7020F47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33 </w:t>
      </w:r>
      <w:r>
        <w:rPr>
          <w:rFonts w:ascii="新細明體" w:hint="eastAsia"/>
          <w:kern w:val="0"/>
          <w:lang w:val="zh-TW"/>
        </w:rPr>
        <w:t>伊欲做王佇雅各的家，到代代；伊的國也無窮盡。」</w:t>
      </w:r>
    </w:p>
    <w:p w14:paraId="3B4EE44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34 </w:t>
      </w:r>
      <w:r>
        <w:rPr>
          <w:rFonts w:ascii="新細明體" w:hint="eastAsia"/>
          <w:kern w:val="0"/>
          <w:lang w:val="zh-TW"/>
        </w:rPr>
        <w:t>馬利亞對天使講：「我未有嫁人，怎樣欲有此個事？」</w:t>
      </w:r>
    </w:p>
    <w:p w14:paraId="5C974A7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35 </w:t>
      </w:r>
      <w:r>
        <w:rPr>
          <w:rFonts w:ascii="新細明體" w:hint="eastAsia"/>
          <w:kern w:val="0"/>
          <w:lang w:val="zh-TW"/>
        </w:rPr>
        <w:t>天使應伊講：「聖神欲臨到你，至高者的權能欲致蔭你，所以對你生的欲稱做聖做上帝的子。</w:t>
      </w:r>
    </w:p>
    <w:p w14:paraId="33114BB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36 </w:t>
      </w:r>
      <w:r>
        <w:rPr>
          <w:rFonts w:ascii="新細明體" w:hint="eastAsia"/>
          <w:kern w:val="0"/>
          <w:lang w:val="zh-TW"/>
        </w:rPr>
        <w:t>閣你的親戚以利沙白，已經老也懷孕，平素稱做</w:t>
      </w:r>
      <w:r>
        <w:rPr>
          <w:kern w:val="0"/>
        </w:rPr>
        <w:t>boe</w:t>
      </w:r>
      <w:r>
        <w:rPr>
          <w:rFonts w:ascii="新細明體" w:hint="eastAsia"/>
          <w:kern w:val="0"/>
          <w:lang w:val="zh-TW"/>
        </w:rPr>
        <w:t>懷孕的，今有娠六月日啦。</w:t>
      </w:r>
    </w:p>
    <w:p w14:paraId="39928F1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37 </w:t>
      </w:r>
      <w:r>
        <w:rPr>
          <w:rFonts w:ascii="新細明體" w:hint="eastAsia"/>
          <w:kern w:val="0"/>
          <w:lang w:val="zh-TW"/>
        </w:rPr>
        <w:t>因為，上帝所講的話，無一句無力。」</w:t>
      </w:r>
    </w:p>
    <w:p w14:paraId="46871BA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38 </w:t>
      </w:r>
      <w:r>
        <w:rPr>
          <w:rFonts w:ascii="新細明體" w:hint="eastAsia"/>
          <w:kern w:val="0"/>
          <w:lang w:val="zh-TW"/>
        </w:rPr>
        <w:t>馬利亞講：「我是主的女婢，願照你的話應驗佇我。」天使就離開伊去。</w:t>
      </w:r>
    </w:p>
    <w:p w14:paraId="483C8A0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1:39 </w:t>
      </w:r>
      <w:r>
        <w:rPr>
          <w:rFonts w:ascii="新細明體" w:hint="eastAsia"/>
          <w:kern w:val="0"/>
          <w:lang w:val="zh-TW"/>
        </w:rPr>
        <w:t>佇諸個日的中間，馬利亞起身，趕緊去山地，到猶大一個城；</w:t>
      </w:r>
    </w:p>
    <w:p w14:paraId="5588A08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1:40 </w:t>
      </w:r>
      <w:r>
        <w:rPr>
          <w:rFonts w:ascii="新細明體" w:hint="eastAsia"/>
          <w:kern w:val="0"/>
          <w:lang w:val="zh-TW"/>
        </w:rPr>
        <w:t>入撒迦利亞的厝，請安以利沙白。</w:t>
      </w:r>
    </w:p>
    <w:p w14:paraId="7584829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1:41 </w:t>
      </w:r>
      <w:r>
        <w:rPr>
          <w:rFonts w:ascii="新細明體" w:hint="eastAsia"/>
          <w:kern w:val="0"/>
          <w:lang w:val="zh-TW"/>
        </w:rPr>
        <w:t>以利沙白一下聽見馬利亞請安，胎孕佇腹肚內就趒跳。以利沙白互聖神充滿，</w:t>
      </w:r>
    </w:p>
    <w:p w14:paraId="779393C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1:42 </w:t>
      </w:r>
      <w:r>
        <w:rPr>
          <w:rFonts w:ascii="新細明體" w:hint="eastAsia"/>
          <w:kern w:val="0"/>
          <w:lang w:val="zh-TW"/>
        </w:rPr>
        <w:t>就大聲講：「眾婦仁人的中間你得著福氣，你所懷孕的也得著福氣！</w:t>
      </w:r>
    </w:p>
    <w:p w14:paraId="7398415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1:43 </w:t>
      </w:r>
      <w:r>
        <w:rPr>
          <w:rFonts w:ascii="新細明體" w:hint="eastAsia"/>
          <w:kern w:val="0"/>
          <w:lang w:val="zh-TW"/>
        </w:rPr>
        <w:t>我的主的老母來就近我，我對叨落會得著按呢啊？</w:t>
      </w:r>
    </w:p>
    <w:p w14:paraId="330F3B3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1:44 </w:t>
      </w:r>
      <w:r>
        <w:rPr>
          <w:rFonts w:ascii="新細明體" w:hint="eastAsia"/>
          <w:kern w:val="0"/>
          <w:lang w:val="zh-TW"/>
        </w:rPr>
        <w:t>因為你請安的聲一下入我的耳孔，佇我腹肚內的胎就歡喜來趒跳。</w:t>
      </w:r>
    </w:p>
    <w:p w14:paraId="6A5F5EA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1:45 </w:t>
      </w:r>
      <w:r>
        <w:rPr>
          <w:rFonts w:ascii="新細明體" w:hint="eastAsia"/>
          <w:kern w:val="0"/>
          <w:lang w:val="zh-TW"/>
        </w:rPr>
        <w:t>信的婦仁人有福氣啊！因為主所給伊講的話欲應驗。」</w:t>
      </w:r>
    </w:p>
    <w:p w14:paraId="67BF3D4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1:46 </w:t>
      </w:r>
      <w:r>
        <w:rPr>
          <w:rFonts w:ascii="新細明體" w:hint="eastAsia"/>
          <w:kern w:val="0"/>
          <w:lang w:val="zh-TW"/>
        </w:rPr>
        <w:t>馬利亞講：</w:t>
      </w:r>
    </w:p>
    <w:p w14:paraId="2E9EBC5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1:47 </w:t>
      </w:r>
      <w:r>
        <w:rPr>
          <w:rFonts w:ascii="新細明體" w:hint="eastAsia"/>
          <w:kern w:val="0"/>
          <w:lang w:val="zh-TW"/>
        </w:rPr>
        <w:t>我的心尊敬主做大；我的神因為救我的上帝來歡喜；</w:t>
      </w:r>
    </w:p>
    <w:p w14:paraId="1AAD010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1:48 </w:t>
      </w:r>
      <w:r>
        <w:rPr>
          <w:rFonts w:ascii="新細明體" w:hint="eastAsia"/>
          <w:kern w:val="0"/>
          <w:lang w:val="zh-TW"/>
        </w:rPr>
        <w:t>因為伊看顧女婢的卑微；對今以後，萬世代欲講我有福氣。</w:t>
      </w:r>
    </w:p>
    <w:p w14:paraId="7A0CF05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1:49 </w:t>
      </w:r>
      <w:r>
        <w:rPr>
          <w:rFonts w:ascii="新細明體" w:hint="eastAsia"/>
          <w:kern w:val="0"/>
          <w:lang w:val="zh-TW"/>
        </w:rPr>
        <w:t>因為彼個有權能者，為著我做大的代誌；伊的名是聖。</w:t>
      </w:r>
    </w:p>
    <w:p w14:paraId="5D6DE79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1:50 </w:t>
      </w:r>
      <w:r>
        <w:rPr>
          <w:rFonts w:ascii="新細明體" w:hint="eastAsia"/>
          <w:kern w:val="0"/>
          <w:lang w:val="zh-TW"/>
        </w:rPr>
        <w:t>敬畏伊的人伊憐憫，到代代。</w:t>
      </w:r>
    </w:p>
    <w:p w14:paraId="5C59801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1:51 </w:t>
      </w:r>
      <w:r>
        <w:rPr>
          <w:rFonts w:ascii="新細明體" w:hint="eastAsia"/>
          <w:kern w:val="0"/>
          <w:lang w:val="zh-TW"/>
        </w:rPr>
        <w:t>伊曾用伊的手出氣力；心志驕傲的人伊有趕散。</w:t>
      </w:r>
    </w:p>
    <w:p w14:paraId="7094BB9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1:52 </w:t>
      </w:r>
      <w:r>
        <w:rPr>
          <w:rFonts w:ascii="新細明體" w:hint="eastAsia"/>
          <w:kern w:val="0"/>
          <w:lang w:val="zh-TW"/>
        </w:rPr>
        <w:t>有權能的人伊　的位，卑微的人伊升做高；</w:t>
      </w:r>
    </w:p>
    <w:p w14:paraId="14ED6EA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1:53 </w:t>
      </w:r>
      <w:r>
        <w:rPr>
          <w:rFonts w:ascii="新細明體" w:hint="eastAsia"/>
          <w:kern w:val="0"/>
          <w:lang w:val="zh-TW"/>
        </w:rPr>
        <w:t>枵的人伊用好物互食到飽，富的人伊互空空倒去。</w:t>
      </w:r>
    </w:p>
    <w:p w14:paraId="73BA5AD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1:54 </w:t>
      </w:r>
      <w:r>
        <w:rPr>
          <w:rFonts w:ascii="新細明體" w:hint="eastAsia"/>
          <w:kern w:val="0"/>
          <w:lang w:val="zh-TW"/>
        </w:rPr>
        <w:t>伊扶助伊的奴僕以色列，</w:t>
      </w:r>
    </w:p>
    <w:p w14:paraId="4F3D204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1:55 </w:t>
      </w:r>
      <w:r>
        <w:rPr>
          <w:rFonts w:ascii="新細明體" w:hint="eastAsia"/>
          <w:kern w:val="0"/>
          <w:lang w:val="zh-TW"/>
        </w:rPr>
        <w:t>來紀念憐憫，照伊對咱的祖所講的話，來施落互亞伯拉罕及伊的後裔到永世代。</w:t>
      </w:r>
    </w:p>
    <w:p w14:paraId="770C735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1:56 </w:t>
      </w:r>
      <w:r>
        <w:rPr>
          <w:rFonts w:ascii="新細明體" w:hint="eastAsia"/>
          <w:kern w:val="0"/>
          <w:lang w:val="zh-TW"/>
        </w:rPr>
        <w:t>馬利亞及伊相及住，約略有三月日，才倒去兜。</w:t>
      </w:r>
    </w:p>
    <w:p w14:paraId="33B20D9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1:57 </w:t>
      </w:r>
      <w:r>
        <w:rPr>
          <w:rFonts w:ascii="新細明體" w:hint="eastAsia"/>
          <w:kern w:val="0"/>
          <w:lang w:val="zh-TW"/>
        </w:rPr>
        <w:t>以利沙白生產的期已經到，就生子。</w:t>
      </w:r>
    </w:p>
    <w:p w14:paraId="50BF9E2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1:58 </w:t>
      </w:r>
      <w:r>
        <w:rPr>
          <w:rFonts w:ascii="新細明體" w:hint="eastAsia"/>
          <w:kern w:val="0"/>
          <w:lang w:val="zh-TW"/>
        </w:rPr>
        <w:t>厝邊親戚聽見主大憐憫伊，就及伊相及歡喜。</w:t>
      </w:r>
    </w:p>
    <w:p w14:paraId="6222877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1:59 </w:t>
      </w:r>
      <w:r>
        <w:rPr>
          <w:rFonts w:ascii="新細明體" w:hint="eastAsia"/>
          <w:kern w:val="0"/>
          <w:lang w:val="zh-TW"/>
        </w:rPr>
        <w:t>到第八日，來欲給嬰仔行割禮，愛照伊的老父的名號伊做撒迦利亞。</w:t>
      </w:r>
    </w:p>
    <w:p w14:paraId="61B3EFD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1:60 </w:t>
      </w:r>
      <w:r>
        <w:rPr>
          <w:rFonts w:ascii="新細明體" w:hint="eastAsia"/>
          <w:kern w:val="0"/>
          <w:lang w:val="zh-TW"/>
        </w:rPr>
        <w:t>伊的老母應講：「無啦！著名伊做約翰。」</w:t>
      </w:r>
    </w:p>
    <w:p w14:paraId="4F05F95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1:61 </w:t>
      </w:r>
      <w:r>
        <w:rPr>
          <w:rFonts w:ascii="新細明體" w:hint="eastAsia"/>
          <w:kern w:val="0"/>
          <w:lang w:val="zh-TW"/>
        </w:rPr>
        <w:t>就對伊講：「你的親戚中無人號此個名。」</w:t>
      </w:r>
    </w:p>
    <w:p w14:paraId="333BEC8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1:62 </w:t>
      </w:r>
      <w:r>
        <w:rPr>
          <w:rFonts w:ascii="新細明體" w:hint="eastAsia"/>
          <w:kern w:val="0"/>
          <w:lang w:val="zh-TW"/>
        </w:rPr>
        <w:t>就比意思問伊的老父，愛給伊號甚麼名。</w:t>
      </w:r>
    </w:p>
    <w:p w14:paraId="1CECDF8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1:63 </w:t>
      </w:r>
      <w:r>
        <w:rPr>
          <w:rFonts w:ascii="新細明體" w:hint="eastAsia"/>
          <w:kern w:val="0"/>
          <w:lang w:val="zh-TW"/>
        </w:rPr>
        <w:t>伊的老父討寫字的板，寫講：「伊的名是約翰。」大家奇怪。</w:t>
      </w:r>
    </w:p>
    <w:p w14:paraId="4648805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1:64 </w:t>
      </w:r>
      <w:r>
        <w:rPr>
          <w:rFonts w:ascii="新細明體" w:hint="eastAsia"/>
          <w:kern w:val="0"/>
          <w:lang w:val="zh-TW"/>
        </w:rPr>
        <w:t>撒迦利亞的嘴連鞭開，舌也解，就講話來謳咾上帝。</w:t>
      </w:r>
    </w:p>
    <w:p w14:paraId="6670167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1:65 </w:t>
      </w:r>
      <w:r>
        <w:rPr>
          <w:rFonts w:ascii="新細明體" w:hint="eastAsia"/>
          <w:kern w:val="0"/>
          <w:lang w:val="zh-TW"/>
        </w:rPr>
        <w:t>四圍徛起的人攏驚；諸個一切的話遍遍報揚佇猶太的山地。</w:t>
      </w:r>
    </w:p>
    <w:p w14:paraId="751BC2E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1:66 </w:t>
      </w:r>
      <w:r>
        <w:rPr>
          <w:rFonts w:ascii="新細明體" w:hint="eastAsia"/>
          <w:kern w:val="0"/>
          <w:lang w:val="zh-TW"/>
        </w:rPr>
        <w:t>聽見的人攏將諸個事囥佇心裡，講：「按呢此個嬰仔將來欲怎樣？」因為主的手及伊佇。</w:t>
      </w:r>
    </w:p>
    <w:p w14:paraId="4510FDA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1:67 </w:t>
      </w:r>
      <w:r>
        <w:rPr>
          <w:rFonts w:ascii="新細明體" w:hint="eastAsia"/>
          <w:kern w:val="0"/>
          <w:lang w:val="zh-TW"/>
        </w:rPr>
        <w:t>伊的老父撒迦利亞就互聖神充滿，做先知來講：</w:t>
      </w:r>
    </w:p>
    <w:p w14:paraId="37E07CB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1:68 </w:t>
      </w:r>
      <w:r>
        <w:rPr>
          <w:rFonts w:ascii="新細明體" w:hint="eastAsia"/>
          <w:kern w:val="0"/>
          <w:lang w:val="zh-TW"/>
        </w:rPr>
        <w:t>著謳咾主──以色列的上帝！因為伊有看顧伊的百姓，來贖回伊，</w:t>
      </w:r>
    </w:p>
    <w:p w14:paraId="3A1E1C8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1:69 </w:t>
      </w:r>
      <w:r>
        <w:rPr>
          <w:rFonts w:ascii="新細明體" w:hint="eastAsia"/>
          <w:kern w:val="0"/>
          <w:lang w:val="zh-TW"/>
        </w:rPr>
        <w:t>替咱興起拯救的角，佇伊的奴僕大衛的家，</w:t>
      </w:r>
    </w:p>
    <w:p w14:paraId="303A28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1:70 </w:t>
      </w:r>
      <w:r>
        <w:rPr>
          <w:rFonts w:ascii="新細明體" w:hint="eastAsia"/>
          <w:kern w:val="0"/>
          <w:lang w:val="zh-TW"/>
        </w:rPr>
        <w:t>照伊對有世間以來用伊聖的先知的嘴所講的，</w:t>
      </w:r>
    </w:p>
    <w:p w14:paraId="422D202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1:71 </w:t>
      </w:r>
      <w:r>
        <w:rPr>
          <w:rFonts w:ascii="新細明體" w:hint="eastAsia"/>
          <w:kern w:val="0"/>
          <w:lang w:val="zh-TW"/>
        </w:rPr>
        <w:t>就是救咱脫離對敵，及見若怨恨咱的人的手，</w:t>
      </w:r>
    </w:p>
    <w:p w14:paraId="58377A7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1:72 </w:t>
      </w:r>
      <w:r>
        <w:rPr>
          <w:rFonts w:ascii="新細明體" w:hint="eastAsia"/>
          <w:kern w:val="0"/>
          <w:lang w:val="zh-TW"/>
        </w:rPr>
        <w:t>來行憐憫佇咱的列祖，來紀念伊聖的約──</w:t>
      </w:r>
    </w:p>
    <w:p w14:paraId="6362229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1:73 </w:t>
      </w:r>
      <w:r>
        <w:rPr>
          <w:rFonts w:ascii="新細明體" w:hint="eastAsia"/>
          <w:kern w:val="0"/>
          <w:lang w:val="zh-TW"/>
        </w:rPr>
        <w:t>就是及咱的祖亞伯拉罕所咒的誓───</w:t>
      </w:r>
    </w:p>
    <w:p w14:paraId="46D4C76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1:74 </w:t>
      </w:r>
      <w:r>
        <w:rPr>
          <w:rFonts w:ascii="新細明體" w:hint="eastAsia"/>
          <w:kern w:val="0"/>
          <w:lang w:val="zh-TW"/>
        </w:rPr>
        <w:t>互咱已經脫離諸個對敵的手，</w:t>
      </w:r>
    </w:p>
    <w:p w14:paraId="6BF2932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1:75 </w:t>
      </w:r>
      <w:r>
        <w:rPr>
          <w:rFonts w:ascii="新細明體" w:hint="eastAsia"/>
          <w:kern w:val="0"/>
          <w:lang w:val="zh-TW"/>
        </w:rPr>
        <w:t>一世人佇伊的面前，用聖、用義無驚來服事伊。</w:t>
      </w:r>
    </w:p>
    <w:p w14:paraId="54035B9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1:76 </w:t>
      </w:r>
      <w:r>
        <w:rPr>
          <w:rFonts w:ascii="新細明體" w:hint="eastAsia"/>
          <w:kern w:val="0"/>
          <w:lang w:val="zh-TW"/>
        </w:rPr>
        <w:t>嬰仔啊！你也欲稱做至高者的先知；因為你欲行佇主的面前，來備辦伊的路，</w:t>
      </w:r>
    </w:p>
    <w:p w14:paraId="1FDD7A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1:77 </w:t>
      </w:r>
      <w:r>
        <w:rPr>
          <w:rFonts w:ascii="新細明體" w:hint="eastAsia"/>
          <w:kern w:val="0"/>
          <w:lang w:val="zh-TW"/>
        </w:rPr>
        <w:t>互伊的百姓對得著赦罪，就知拯救的恩。</w:t>
      </w:r>
    </w:p>
    <w:p w14:paraId="0EADDDB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1:78 </w:t>
      </w:r>
      <w:r>
        <w:rPr>
          <w:rFonts w:ascii="新細明體" w:hint="eastAsia"/>
          <w:kern w:val="0"/>
          <w:lang w:val="zh-TW"/>
        </w:rPr>
        <w:t>為著咱的上帝憐憫的心，對按呢互早起時的日對頂面來到佇咱，</w:t>
      </w:r>
    </w:p>
    <w:p w14:paraId="3F1FB1F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1:79 </w:t>
      </w:r>
      <w:r>
        <w:rPr>
          <w:rFonts w:ascii="新細明體" w:hint="eastAsia"/>
          <w:kern w:val="0"/>
          <w:lang w:val="zh-TW"/>
        </w:rPr>
        <w:t>來照許個坐佇黑暗及死蔭中的人，導咱的腳入平安的路。</w:t>
      </w:r>
    </w:p>
    <w:p w14:paraId="3DFA12B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1:80 </w:t>
      </w:r>
      <w:r>
        <w:rPr>
          <w:rFonts w:ascii="新細明體" w:hint="eastAsia"/>
          <w:kern w:val="0"/>
          <w:lang w:val="zh-TW"/>
        </w:rPr>
        <w:t>嬰仔漸漸大，心神日日勇壯，佇曠野，到顯明佇以色列的日。</w:t>
      </w:r>
    </w:p>
    <w:p w14:paraId="3DACB7B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2611D5E2" w14:textId="77777777" w:rsidR="008B444B" w:rsidRPr="006C0514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6C0514">
        <w:rPr>
          <w:rFonts w:ascii="新細明體"/>
          <w:color w:val="FF0000"/>
          <w:kern w:val="0"/>
          <w:lang w:val="zh-TW"/>
        </w:rPr>
        <w:t xml:space="preserve">2:1 </w:t>
      </w:r>
      <w:r w:rsidRPr="006C0514">
        <w:rPr>
          <w:rFonts w:ascii="新細明體" w:hint="eastAsia"/>
          <w:color w:val="FF0000"/>
          <w:kern w:val="0"/>
          <w:lang w:val="zh-TW"/>
        </w:rPr>
        <w:t>當彼時，該撒亞古士督有出詔，命令天下攏造家甲。</w:t>
      </w:r>
    </w:p>
    <w:p w14:paraId="1546FB1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2 </w:t>
      </w:r>
      <w:r>
        <w:rPr>
          <w:rFonts w:ascii="新細明體" w:hint="eastAsia"/>
          <w:kern w:val="0"/>
          <w:lang w:val="zh-TW"/>
        </w:rPr>
        <w:t>這頭一擺的家甲，是居里扭做敘利亞總督的時來做的。</w:t>
      </w:r>
    </w:p>
    <w:p w14:paraId="5F1C9AB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3 </w:t>
      </w:r>
      <w:r>
        <w:rPr>
          <w:rFonts w:ascii="新細明體" w:hint="eastAsia"/>
          <w:kern w:val="0"/>
          <w:lang w:val="zh-TW"/>
        </w:rPr>
        <w:t>眾人去造家甲，逐人倒去本城。</w:t>
      </w:r>
    </w:p>
    <w:p w14:paraId="67676E9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4 </w:t>
      </w:r>
      <w:r>
        <w:rPr>
          <w:rFonts w:ascii="新細明體" w:hint="eastAsia"/>
          <w:kern w:val="0"/>
          <w:lang w:val="zh-TW"/>
        </w:rPr>
        <w:t>約瑟的世系屬佇大衛的家，所以對加利利的拿撒勒城上去猶太，到大衛的城，名叫伯利恆的，</w:t>
      </w:r>
    </w:p>
    <w:p w14:paraId="060B4F9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5 </w:t>
      </w:r>
      <w:r>
        <w:rPr>
          <w:rFonts w:ascii="新細明體" w:hint="eastAsia"/>
          <w:kern w:val="0"/>
          <w:lang w:val="zh-TW"/>
        </w:rPr>
        <w:t>欲及伊所聘定的馬利亞相及造家甲。彼時馬利亞已經有娠孕。</w:t>
      </w:r>
    </w:p>
    <w:p w14:paraId="7AF9CD9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6 </w:t>
      </w:r>
      <w:r w:rsidR="00B50C1D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佇遐的時生產的期到，</w:t>
      </w:r>
    </w:p>
    <w:p w14:paraId="5C51035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7 </w:t>
      </w:r>
      <w:r>
        <w:rPr>
          <w:rFonts w:ascii="新細明體" w:hint="eastAsia"/>
          <w:kern w:val="0"/>
          <w:lang w:val="zh-TW"/>
        </w:rPr>
        <w:t>就生頭上子，用布包伊，互伊睏佇槽裡，因為客館無所在通容允</w:t>
      </w:r>
      <w:r w:rsidR="00B50C1D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。</w:t>
      </w:r>
    </w:p>
    <w:p w14:paraId="2AFA8A4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8 </w:t>
      </w:r>
      <w:r>
        <w:rPr>
          <w:rFonts w:ascii="新細明體" w:hint="eastAsia"/>
          <w:kern w:val="0"/>
          <w:lang w:val="zh-TW"/>
        </w:rPr>
        <w:t>彼地方有顧羊的住佇山裡，暝時守更顧</w:t>
      </w:r>
      <w:r w:rsidR="00BB44D4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的羊群。</w:t>
      </w:r>
    </w:p>
    <w:p w14:paraId="6898C0C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9 </w:t>
      </w:r>
      <w:r>
        <w:rPr>
          <w:rFonts w:ascii="新細明體" w:hint="eastAsia"/>
          <w:kern w:val="0"/>
          <w:lang w:val="zh-TW"/>
        </w:rPr>
        <w:t>主的天使徛佇</w:t>
      </w:r>
      <w:r w:rsidR="00B50C1D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的身邊，主的榮光圍纍照</w:t>
      </w:r>
      <w:r w:rsidR="00B50C1D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；顧羊的大驚。</w:t>
      </w:r>
    </w:p>
    <w:p w14:paraId="4728887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10 </w:t>
      </w:r>
      <w:r>
        <w:rPr>
          <w:rFonts w:ascii="新細明體" w:hint="eastAsia"/>
          <w:kern w:val="0"/>
          <w:lang w:val="zh-TW"/>
        </w:rPr>
        <w:t>天使給</w:t>
      </w:r>
      <w:r w:rsidR="00B50C1D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講：「莫得驚！因為我報恁大歡喜的好消息，互百姓攏有份；</w:t>
      </w:r>
    </w:p>
    <w:p w14:paraId="7907B52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11 </w:t>
      </w:r>
      <w:r>
        <w:rPr>
          <w:rFonts w:ascii="新細明體" w:hint="eastAsia"/>
          <w:kern w:val="0"/>
          <w:lang w:val="zh-TW"/>
        </w:rPr>
        <w:t>因為今仔日佇大衛的城，已經為著恁生一個拯救者，就是主基督。</w:t>
      </w:r>
    </w:p>
    <w:p w14:paraId="37BCE83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12 </w:t>
      </w:r>
      <w:r>
        <w:rPr>
          <w:rFonts w:ascii="新細明體" w:hint="eastAsia"/>
          <w:kern w:val="0"/>
          <w:lang w:val="zh-TW"/>
        </w:rPr>
        <w:t>恁欲看見一個嬰仔，用布包，睏佇槽裡的，此個就是互恁做記號。」</w:t>
      </w:r>
    </w:p>
    <w:p w14:paraId="652654F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13 </w:t>
      </w:r>
      <w:r>
        <w:rPr>
          <w:rFonts w:ascii="新細明體" w:hint="eastAsia"/>
          <w:kern w:val="0"/>
          <w:lang w:val="zh-TW"/>
        </w:rPr>
        <w:t>忽然，有多多天兵及彼個天使相及佇</w:t>
      </w:r>
      <w:r w:rsidR="00426B35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謳咾上帝講：</w:t>
      </w:r>
    </w:p>
    <w:p w14:paraId="0A9725C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14 </w:t>
      </w:r>
      <w:r>
        <w:rPr>
          <w:rFonts w:ascii="新細明體" w:hint="eastAsia"/>
          <w:kern w:val="0"/>
          <w:lang w:val="zh-TW"/>
        </w:rPr>
        <w:t>佇極高的位榮光歸佇上帝！地上和平佇伊所歡喜的人的中間！</w:t>
      </w:r>
    </w:p>
    <w:p w14:paraId="63923D0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15 </w:t>
      </w:r>
      <w:r>
        <w:rPr>
          <w:rFonts w:ascii="新細明體" w:hint="eastAsia"/>
          <w:kern w:val="0"/>
          <w:lang w:val="zh-TW"/>
        </w:rPr>
        <w:t>諸個天使離開</w:t>
      </w:r>
      <w:r w:rsidR="00B50C1D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，上天的時，顧羊的相及講：「今咱來去伯利恆，看所成的事，就是主所報咱知的。」</w:t>
      </w:r>
    </w:p>
    <w:p w14:paraId="7C3B422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16 </w:t>
      </w:r>
      <w:r>
        <w:rPr>
          <w:rFonts w:ascii="新細明體" w:hint="eastAsia"/>
          <w:kern w:val="0"/>
          <w:lang w:val="zh-TW"/>
        </w:rPr>
        <w:t>就緊緊去，尋著馬利亞及約瑟，閣看見嬰仔睏佇槽裡；</w:t>
      </w:r>
    </w:p>
    <w:p w14:paraId="0865B68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17 </w:t>
      </w:r>
      <w:r>
        <w:rPr>
          <w:rFonts w:ascii="新細明體" w:hint="eastAsia"/>
          <w:kern w:val="0"/>
          <w:lang w:val="zh-TW"/>
        </w:rPr>
        <w:t>看了，就將天使所對</w:t>
      </w:r>
      <w:r w:rsidR="00B50C1D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講此個嬰仔的事報人知。</w:t>
      </w:r>
    </w:p>
    <w:p w14:paraId="4117085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lastRenderedPageBreak/>
        <w:t xml:space="preserve">18 </w:t>
      </w:r>
      <w:r>
        <w:rPr>
          <w:rFonts w:ascii="新細明體" w:hint="eastAsia"/>
          <w:kern w:val="0"/>
          <w:lang w:val="zh-TW"/>
        </w:rPr>
        <w:t>聽見的人攏奇怪顧羊的所對</w:t>
      </w:r>
      <w:r w:rsidR="00B50C1D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講的事。</w:t>
      </w:r>
    </w:p>
    <w:p w14:paraId="2BA8DD0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19 </w:t>
      </w:r>
      <w:r>
        <w:rPr>
          <w:rFonts w:ascii="新細明體" w:hint="eastAsia"/>
          <w:kern w:val="0"/>
          <w:lang w:val="zh-TW"/>
        </w:rPr>
        <w:t>獨獨馬利亞將諸個話記住住，心內常常</w:t>
      </w:r>
      <w:r w:rsidR="00F56EFC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想。</w:t>
      </w:r>
    </w:p>
    <w:p w14:paraId="08336DE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20 </w:t>
      </w:r>
      <w:r>
        <w:rPr>
          <w:rFonts w:ascii="新細明體" w:hint="eastAsia"/>
          <w:kern w:val="0"/>
          <w:lang w:val="zh-TW"/>
        </w:rPr>
        <w:t>顧羊的倒去，為著所聽見的所看見的，就是天使所對</w:t>
      </w:r>
      <w:r>
        <w:rPr>
          <w:kern w:val="0"/>
        </w:rPr>
        <w:t>In</w:t>
      </w:r>
      <w:r>
        <w:rPr>
          <w:rFonts w:ascii="新細明體" w:hint="eastAsia"/>
          <w:kern w:val="0"/>
          <w:lang w:val="zh-TW"/>
        </w:rPr>
        <w:t>講的，來歸榮光謳咾上帝。</w:t>
      </w:r>
    </w:p>
    <w:p w14:paraId="380CA23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21 </w:t>
      </w:r>
      <w:r>
        <w:rPr>
          <w:rFonts w:ascii="新細明體" w:hint="eastAsia"/>
          <w:kern w:val="0"/>
          <w:lang w:val="zh-TW"/>
        </w:rPr>
        <w:t>到第八日，給嬰仔行割禮的期，就號伊的名叫耶穌；就是伊未投胎的時，天使所號的。</w:t>
      </w:r>
    </w:p>
    <w:p w14:paraId="57B7192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22 </w:t>
      </w:r>
      <w:r>
        <w:rPr>
          <w:rFonts w:ascii="新細明體" w:hint="eastAsia"/>
          <w:kern w:val="0"/>
          <w:lang w:val="zh-TW"/>
        </w:rPr>
        <w:t>照摩西的律例，清氣的日已經滿，就抱嬰仔上耶路撒冷，欲獻互主。（</w:t>
      </w:r>
    </w:p>
    <w:p w14:paraId="264BCCF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23 </w:t>
      </w:r>
      <w:r>
        <w:rPr>
          <w:rFonts w:ascii="新細明體" w:hint="eastAsia"/>
          <w:kern w:val="0"/>
          <w:lang w:val="zh-TW"/>
        </w:rPr>
        <w:t>照主的律例所記載講：「見若頭上的查甫子欲稱做聖歸佇主；」）</w:t>
      </w:r>
    </w:p>
    <w:p w14:paraId="450338F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2:24 </w:t>
      </w:r>
      <w:r>
        <w:rPr>
          <w:rFonts w:ascii="新細明體" w:hint="eastAsia"/>
          <w:kern w:val="0"/>
          <w:lang w:val="zh-TW"/>
        </w:rPr>
        <w:t>也欲獻祭，照主的律例所講，用一對的鳩鵻，抑是二隻鴿仔子。</w:t>
      </w:r>
    </w:p>
    <w:p w14:paraId="27ACFA4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2:25 </w:t>
      </w:r>
      <w:r>
        <w:rPr>
          <w:rFonts w:ascii="新細明體" w:hint="eastAsia"/>
          <w:kern w:val="0"/>
          <w:lang w:val="zh-TW"/>
        </w:rPr>
        <w:t>抵當佇耶路撒冷有一人，名叫西面；此人義閣敬虔，平時欣慕彼個安慰以色列的，聖神佇伊。</w:t>
      </w:r>
    </w:p>
    <w:p w14:paraId="320B3A0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2:26 </w:t>
      </w:r>
      <w:r>
        <w:rPr>
          <w:rFonts w:ascii="新細明體" w:hint="eastAsia"/>
          <w:kern w:val="0"/>
          <w:lang w:val="zh-TW"/>
        </w:rPr>
        <w:t>伊曾得著聖神指示，知伊猶未死欲代先看見主的基督。</w:t>
      </w:r>
    </w:p>
    <w:p w14:paraId="73BD36F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2:27 </w:t>
      </w:r>
      <w:r>
        <w:rPr>
          <w:rFonts w:ascii="新細明體" w:hint="eastAsia"/>
          <w:kern w:val="0"/>
          <w:lang w:val="zh-TW"/>
        </w:rPr>
        <w:t>伊互聖神感動，就入殿，抵仔耶穌的父母抱嬰仔入來，欲給伊照律法的例來行。</w:t>
      </w:r>
    </w:p>
    <w:p w14:paraId="3CF3871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2:28 </w:t>
      </w:r>
      <w:r>
        <w:rPr>
          <w:rFonts w:ascii="新細明體" w:hint="eastAsia"/>
          <w:kern w:val="0"/>
          <w:lang w:val="zh-TW"/>
        </w:rPr>
        <w:t>彼時西面用手接嬰仔，謳咾上帝講：</w:t>
      </w:r>
    </w:p>
    <w:p w14:paraId="6591541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2:29 </w:t>
      </w:r>
      <w:r>
        <w:rPr>
          <w:rFonts w:ascii="新細明體" w:hint="eastAsia"/>
          <w:kern w:val="0"/>
          <w:lang w:val="zh-TW"/>
        </w:rPr>
        <w:t>主啊！今照你的話，解放你的奴僕安然過世；</w:t>
      </w:r>
    </w:p>
    <w:p w14:paraId="1353EA0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2:30 </w:t>
      </w:r>
      <w:r>
        <w:rPr>
          <w:rFonts w:ascii="新細明體" w:hint="eastAsia"/>
          <w:kern w:val="0"/>
          <w:lang w:val="zh-TW"/>
        </w:rPr>
        <w:t>因為我的目睭已經看見你的拯救</w:t>
      </w:r>
    </w:p>
    <w:p w14:paraId="1546933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2:31 </w:t>
      </w:r>
      <w:r>
        <w:rPr>
          <w:rFonts w:ascii="新細明體"/>
          <w:kern w:val="0"/>
          <w:lang w:val="zh-TW"/>
        </w:rPr>
        <w:t>——</w:t>
      </w:r>
      <w:r>
        <w:rPr>
          <w:rFonts w:ascii="新細明體" w:hint="eastAsia"/>
          <w:kern w:val="0"/>
          <w:lang w:val="zh-TW"/>
        </w:rPr>
        <w:t>就是你所備辦佇萬百姓的面前的：</w:t>
      </w:r>
    </w:p>
    <w:p w14:paraId="4F8AA2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2:32 </w:t>
      </w:r>
      <w:r>
        <w:rPr>
          <w:rFonts w:ascii="新細明體" w:hint="eastAsia"/>
          <w:kern w:val="0"/>
          <w:lang w:val="zh-TW"/>
        </w:rPr>
        <w:t>做光來照外邦，閣做你以色列百姓的榮光。</w:t>
      </w:r>
    </w:p>
    <w:p w14:paraId="1485728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2:33 </w:t>
      </w:r>
      <w:r>
        <w:rPr>
          <w:rFonts w:ascii="新細明體" w:hint="eastAsia"/>
          <w:kern w:val="0"/>
          <w:lang w:val="zh-TW"/>
        </w:rPr>
        <w:t>伊的父及伊的母奇怪所論嬰仔的話。</w:t>
      </w:r>
    </w:p>
    <w:p w14:paraId="5E87A3D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2:34 </w:t>
      </w:r>
      <w:r>
        <w:rPr>
          <w:rFonts w:ascii="新細明體" w:hint="eastAsia"/>
          <w:kern w:val="0"/>
          <w:lang w:val="zh-TW"/>
        </w:rPr>
        <w:t>西面給祝福，閣對伊的老母馬利亞講：「此個嬰仔受設立，欲互以色列中多多人跋倒，多多人起來；也做受辯駁的記號，</w:t>
      </w:r>
    </w:p>
    <w:p w14:paraId="14A4960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2:35 </w:t>
      </w:r>
      <w:r>
        <w:rPr>
          <w:rFonts w:ascii="新細明體" w:hint="eastAsia"/>
          <w:kern w:val="0"/>
          <w:lang w:val="zh-TW"/>
        </w:rPr>
        <w:t>閣你家己的心也欲有劍鑿透過，互多多人心內的念頭會露出。」</w:t>
      </w:r>
    </w:p>
    <w:p w14:paraId="091BF26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2:36 </w:t>
      </w:r>
      <w:r>
        <w:rPr>
          <w:rFonts w:ascii="新細明體" w:hint="eastAsia"/>
          <w:kern w:val="0"/>
          <w:lang w:val="zh-TW"/>
        </w:rPr>
        <w:t>閣有亞設的支派，法內力的查某子亞拿，伊是做先知，年歲已經老，對在室女的時，嫁互丈夫七年久，</w:t>
      </w:r>
    </w:p>
    <w:p w14:paraId="102FB9F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2:37 </w:t>
      </w:r>
      <w:r>
        <w:rPr>
          <w:rFonts w:ascii="新細明體" w:hint="eastAsia"/>
          <w:kern w:val="0"/>
          <w:lang w:val="zh-TW"/>
        </w:rPr>
        <w:t>就守寡八十四年，攏無離開殿，禁食祈禱，暝日服事。</w:t>
      </w:r>
    </w:p>
    <w:p w14:paraId="11FE942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2:38 </w:t>
      </w:r>
      <w:r>
        <w:rPr>
          <w:rFonts w:ascii="新細明體" w:hint="eastAsia"/>
          <w:kern w:val="0"/>
          <w:lang w:val="zh-TW"/>
        </w:rPr>
        <w:t>抵抵彼時，伊進前稱謝上帝，對見若欣慕耶路撒冷得著贖回的人講起此個嬰仔的事。</w:t>
      </w:r>
    </w:p>
    <w:p w14:paraId="6E853D1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2:39 </w:t>
      </w:r>
      <w:r>
        <w:rPr>
          <w:rFonts w:ascii="新細明體" w:hint="eastAsia"/>
          <w:kern w:val="0"/>
          <w:lang w:val="zh-TW"/>
        </w:rPr>
        <w:t>照主的律法行逐項代誌明白，倒去加利利，到本城拿撒勒。</w:t>
      </w:r>
    </w:p>
    <w:p w14:paraId="0886187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2:40 </w:t>
      </w:r>
      <w:r>
        <w:rPr>
          <w:rFonts w:ascii="新細明體" w:hint="eastAsia"/>
          <w:kern w:val="0"/>
          <w:lang w:val="zh-TW"/>
        </w:rPr>
        <w:t>嬰仔漸漸大，日日勇壯，智慧充滿，上帝的恩典及伊佇。</w:t>
      </w:r>
    </w:p>
    <w:p w14:paraId="1B65573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2:41 </w:t>
      </w:r>
      <w:r>
        <w:rPr>
          <w:rFonts w:ascii="新細明體" w:hint="eastAsia"/>
          <w:kern w:val="0"/>
          <w:lang w:val="zh-TW"/>
        </w:rPr>
        <w:t>逐年過節的時，伊的父母去耶路撒冷。</w:t>
      </w:r>
    </w:p>
    <w:p w14:paraId="19CE8AA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2:42 </w:t>
      </w:r>
      <w:r>
        <w:rPr>
          <w:rFonts w:ascii="新細明體" w:hint="eastAsia"/>
          <w:kern w:val="0"/>
          <w:lang w:val="zh-TW"/>
        </w:rPr>
        <w:t>到伊十二歲的時，照節期的例攏上耶路撒冷。</w:t>
      </w:r>
    </w:p>
    <w:p w14:paraId="23A9133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2:43 </w:t>
      </w:r>
      <w:r>
        <w:rPr>
          <w:rFonts w:ascii="新細明體" w:hint="eastAsia"/>
          <w:kern w:val="0"/>
          <w:lang w:val="zh-TW"/>
        </w:rPr>
        <w:t>節期已經明白，倒去的時，囝仔耶穌猶住佇耶路撒冷。伊的父母呣知，</w:t>
      </w:r>
    </w:p>
    <w:p w14:paraId="2851E3F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2:44 </w:t>
      </w:r>
      <w:r>
        <w:rPr>
          <w:rFonts w:ascii="新細明體" w:hint="eastAsia"/>
          <w:kern w:val="0"/>
          <w:lang w:val="zh-TW"/>
        </w:rPr>
        <w:t>拍算伊佇同行的人的中間，行一日的路站，才佇親戚及相識的人的中間尋伊，</w:t>
      </w:r>
    </w:p>
    <w:p w14:paraId="68A3582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2:45 </w:t>
      </w:r>
      <w:r>
        <w:rPr>
          <w:rFonts w:ascii="新細明體" w:hint="eastAsia"/>
          <w:kern w:val="0"/>
          <w:lang w:val="zh-TW"/>
        </w:rPr>
        <w:t>尋無著，就倒轉去耶路撒冷尋伊。</w:t>
      </w:r>
    </w:p>
    <w:p w14:paraId="5D7A308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2:46 </w:t>
      </w:r>
      <w:r>
        <w:rPr>
          <w:rFonts w:ascii="新細明體" w:hint="eastAsia"/>
          <w:kern w:val="0"/>
          <w:lang w:val="zh-TW"/>
        </w:rPr>
        <w:t>三日後，尋著伊佇殿裡，坐佇許個先生的中間，也聽，也問。</w:t>
      </w:r>
    </w:p>
    <w:p w14:paraId="33A3984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2:47 </w:t>
      </w:r>
      <w:r>
        <w:rPr>
          <w:rFonts w:ascii="新細明體" w:hint="eastAsia"/>
          <w:kern w:val="0"/>
          <w:lang w:val="zh-TW"/>
        </w:rPr>
        <w:t>聽伊的人，攏奇怪伊的聰明及伊的應答。</w:t>
      </w:r>
    </w:p>
    <w:p w14:paraId="2614FC3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2:48 </w:t>
      </w:r>
      <w:r>
        <w:rPr>
          <w:rFonts w:ascii="新細明體" w:hint="eastAsia"/>
          <w:kern w:val="0"/>
          <w:lang w:val="zh-TW"/>
        </w:rPr>
        <w:t>父母看見伊就卬愕。伊的老母對伊講：「子啊！你啥事按呢款待阮？你看，你的父及我傷心尋你！」</w:t>
      </w:r>
    </w:p>
    <w:p w14:paraId="0E1B799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2:49 </w:t>
      </w:r>
      <w:r>
        <w:rPr>
          <w:rFonts w:ascii="新細明體" w:hint="eastAsia"/>
          <w:kern w:val="0"/>
          <w:lang w:val="zh-TW"/>
        </w:rPr>
        <w:t>伊給講：「啥事尋我？豈呣知我應該佇我的父的厝嗎？」</w:t>
      </w:r>
    </w:p>
    <w:p w14:paraId="4F1503A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2:50 </w:t>
      </w:r>
      <w:r>
        <w:rPr>
          <w:rFonts w:ascii="新細明體" w:hint="eastAsia"/>
          <w:kern w:val="0"/>
          <w:lang w:val="zh-TW"/>
        </w:rPr>
        <w:t>曉得，伊所給講的話。</w:t>
      </w:r>
    </w:p>
    <w:p w14:paraId="743AF1E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2:51 </w:t>
      </w:r>
      <w:r>
        <w:rPr>
          <w:rFonts w:ascii="新細明體" w:hint="eastAsia"/>
          <w:kern w:val="0"/>
          <w:lang w:val="zh-TW"/>
        </w:rPr>
        <w:t>耶穌就及落去，到拿撒勒，來承順。伊的老母將諸個話攏記佇心裡。</w:t>
      </w:r>
    </w:p>
    <w:p w14:paraId="145F97B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2:52 </w:t>
      </w:r>
      <w:r>
        <w:rPr>
          <w:rFonts w:ascii="新細明體" w:hint="eastAsia"/>
          <w:kern w:val="0"/>
          <w:lang w:val="zh-TW"/>
        </w:rPr>
        <w:t>耶穌的智慧及年歲愈加添，上帝及人愈疼伊。</w:t>
      </w:r>
    </w:p>
    <w:p w14:paraId="324B3A8B" w14:textId="77777777" w:rsidR="00086D51" w:rsidRDefault="00086D51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0B11A6C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 w:rsidRPr="00086D51">
        <w:rPr>
          <w:rFonts w:ascii="新細明體" w:hint="eastAsia"/>
          <w:color w:val="FF0000"/>
          <w:kern w:val="0"/>
          <w:lang w:val="zh-TW"/>
        </w:rPr>
        <w:t>路加福音</w:t>
      </w:r>
      <w:r w:rsidRPr="00086D51">
        <w:rPr>
          <w:rFonts w:ascii="新細明體"/>
          <w:color w:val="FF0000"/>
          <w:kern w:val="0"/>
          <w:lang w:val="zh-TW"/>
        </w:rPr>
        <w:t xml:space="preserve"> 3:1 </w:t>
      </w:r>
      <w:r w:rsidRPr="00086D51">
        <w:rPr>
          <w:rFonts w:ascii="新細明體" w:hint="eastAsia"/>
          <w:color w:val="FF0000"/>
          <w:kern w:val="0"/>
          <w:lang w:val="zh-TW"/>
        </w:rPr>
        <w:t>提庇留該撒坐位的十五年，本丟彼拉多做猶太的總督，希律做加利利</w:t>
      </w:r>
      <w:r>
        <w:rPr>
          <w:rFonts w:ascii="新細明體" w:hint="eastAsia"/>
          <w:kern w:val="0"/>
          <w:lang w:val="zh-TW"/>
        </w:rPr>
        <w:t>分封的人君，伊的兄弟腓力做以土利亞及特拉可尼地方分封的人君，呂撒聶做亞比利尼分封的人君，</w:t>
      </w:r>
    </w:p>
    <w:p w14:paraId="3F38410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3:2 </w:t>
      </w:r>
      <w:r>
        <w:rPr>
          <w:rFonts w:ascii="新細明體" w:hint="eastAsia"/>
          <w:kern w:val="0"/>
          <w:lang w:val="zh-TW"/>
        </w:rPr>
        <w:t>亞那及該亞法做祭司頭的時，撒迦利亞的子約翰佇曠野裡，上帝的話到佇伊。</w:t>
      </w:r>
    </w:p>
    <w:p w14:paraId="6C2301A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3:3 </w:t>
      </w:r>
      <w:r>
        <w:rPr>
          <w:rFonts w:ascii="新細明體" w:hint="eastAsia"/>
          <w:kern w:val="0"/>
          <w:lang w:val="zh-TW"/>
        </w:rPr>
        <w:t>伊就到約但河的四方，傳反悔的洗禮，互人得著赦罪。</w:t>
      </w:r>
    </w:p>
    <w:p w14:paraId="1604582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3:4 </w:t>
      </w:r>
      <w:r>
        <w:rPr>
          <w:rFonts w:ascii="新細明體" w:hint="eastAsia"/>
          <w:kern w:val="0"/>
          <w:lang w:val="zh-TW"/>
        </w:rPr>
        <w:t>親像先知以賽亞冊裡所記的話，講：有叫佇曠野的，伊的聲講：備辦主的路，修直伊的小路！</w:t>
      </w:r>
    </w:p>
    <w:p w14:paraId="3FB60E2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3:5 </w:t>
      </w:r>
      <w:r>
        <w:rPr>
          <w:rFonts w:ascii="新細明體" w:hint="eastAsia"/>
          <w:kern w:val="0"/>
          <w:lang w:val="zh-TW"/>
        </w:rPr>
        <w:t>諸個山谷攏欲填淀；諸個大小的山頭攏欲互伊低！彎曲的欲互伊直；嵁硈的欲互伊平！</w:t>
      </w:r>
    </w:p>
    <w:p w14:paraId="4649ED6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3:6 </w:t>
      </w:r>
      <w:r>
        <w:rPr>
          <w:rFonts w:ascii="新細明體" w:hint="eastAsia"/>
          <w:kern w:val="0"/>
          <w:lang w:val="zh-TW"/>
        </w:rPr>
        <w:t>凡有肉體的欲看見上帝的拯救！</w:t>
      </w:r>
    </w:p>
    <w:p w14:paraId="1D2525D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3:7 </w:t>
      </w:r>
      <w:r>
        <w:rPr>
          <w:rFonts w:ascii="新細明體" w:hint="eastAsia"/>
          <w:kern w:val="0"/>
          <w:lang w:val="zh-TW"/>
        </w:rPr>
        <w:t>多多人出來欲受約翰的洗禮，伊就對講：「毒蛇的類啊！是誰仔指示恁閃避將來的受氣啊？</w:t>
      </w:r>
    </w:p>
    <w:p w14:paraId="352A77E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3:8 </w:t>
      </w:r>
      <w:r>
        <w:rPr>
          <w:rFonts w:ascii="新細明體" w:hint="eastAsia"/>
          <w:kern w:val="0"/>
          <w:lang w:val="zh-TW"/>
        </w:rPr>
        <w:t>所以恁著結彼號合佇反悔的果子。莫得家己拍算：『有亞伯拉罕做阮的父。』因為我給恁講，上帝會對諸個石頭，出子孫互亞伯拉罕。</w:t>
      </w:r>
    </w:p>
    <w:p w14:paraId="394608D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3:9 </w:t>
      </w:r>
      <w:r>
        <w:rPr>
          <w:rFonts w:ascii="新細明體" w:hint="eastAsia"/>
          <w:kern w:val="0"/>
          <w:lang w:val="zh-TW"/>
        </w:rPr>
        <w:t>今斧頭已經下佇樹頭，見若樹無結好果子的就剉伊，落火。」</w:t>
      </w:r>
    </w:p>
    <w:p w14:paraId="4ECD337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3:10 </w:t>
      </w:r>
      <w:r>
        <w:rPr>
          <w:rFonts w:ascii="新細明體" w:hint="eastAsia"/>
          <w:kern w:val="0"/>
          <w:lang w:val="zh-TW"/>
        </w:rPr>
        <w:t>眾人問伊講：「按呢，阮著怎樣做？」</w:t>
      </w:r>
    </w:p>
    <w:p w14:paraId="313C012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3:11 </w:t>
      </w:r>
      <w:r>
        <w:rPr>
          <w:rFonts w:ascii="新細明體" w:hint="eastAsia"/>
          <w:kern w:val="0"/>
          <w:lang w:val="zh-TW"/>
        </w:rPr>
        <w:t>伊應講：「有二領衫的，著分互無的；有物通食的，也著按呢。」</w:t>
      </w:r>
    </w:p>
    <w:p w14:paraId="6605BD8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3:12 </w:t>
      </w:r>
      <w:r>
        <w:rPr>
          <w:rFonts w:ascii="新細明體" w:hint="eastAsia"/>
          <w:kern w:val="0"/>
          <w:lang w:val="zh-TW"/>
        </w:rPr>
        <w:t>抽餉的也來欲受洗禮，對伊講：「先生啊，阮著怎樣做？」</w:t>
      </w:r>
    </w:p>
    <w:p w14:paraId="0544443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3:13 </w:t>
      </w:r>
      <w:r>
        <w:rPr>
          <w:rFonts w:ascii="新細明體" w:hint="eastAsia"/>
          <w:kern w:val="0"/>
          <w:lang w:val="zh-TW"/>
        </w:rPr>
        <w:t>伊對講：「定著的餉以外，莫得加提。」</w:t>
      </w:r>
    </w:p>
    <w:p w14:paraId="26F92AC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3:14 </w:t>
      </w:r>
      <w:r>
        <w:rPr>
          <w:rFonts w:ascii="新細明體" w:hint="eastAsia"/>
          <w:kern w:val="0"/>
          <w:lang w:val="zh-TW"/>
        </w:rPr>
        <w:t>兵丁也問伊講：「也阮著怎樣做？」伊對講：「莫得勒索人，莫得彎人，著掠恁所得著的糧做夠額。」</w:t>
      </w:r>
    </w:p>
    <w:p w14:paraId="3FEBBEE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3:15 </w:t>
      </w:r>
      <w:r>
        <w:rPr>
          <w:rFonts w:ascii="新細明體" w:hint="eastAsia"/>
          <w:kern w:val="0"/>
          <w:lang w:val="zh-TW"/>
        </w:rPr>
        <w:t>百姓向望的時，眾人心內議論約翰豈採是基督。</w:t>
      </w:r>
    </w:p>
    <w:p w14:paraId="5206B7B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3:16 </w:t>
      </w:r>
      <w:r>
        <w:rPr>
          <w:rFonts w:ascii="新細明體" w:hint="eastAsia"/>
          <w:kern w:val="0"/>
          <w:lang w:val="zh-TW"/>
        </w:rPr>
        <w:t>約翰應眾人講：「我用水給恁行洗禮，獨獨有一個比我卡有權能的欲來，就若解伊的鞋帶我也堪得。伊欲用聖神及火給恁洗。</w:t>
      </w:r>
    </w:p>
    <w:p w14:paraId="66C302F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3:17 </w:t>
      </w:r>
      <w:r>
        <w:rPr>
          <w:rFonts w:ascii="新細明體" w:hint="eastAsia"/>
          <w:kern w:val="0"/>
          <w:lang w:val="zh-TW"/>
        </w:rPr>
        <w:t>伊的手提簸箕，欲將伊彼場一盡簸，收麥入伊的倉，若是麥香就用熄的火燒伊。」</w:t>
      </w:r>
    </w:p>
    <w:p w14:paraId="6255472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3:18 </w:t>
      </w:r>
      <w:r>
        <w:rPr>
          <w:rFonts w:ascii="新細明體" w:hint="eastAsia"/>
          <w:kern w:val="0"/>
          <w:lang w:val="zh-TW"/>
        </w:rPr>
        <w:t>約翰另外用多多項項苦勸，來傳福音互百姓。</w:t>
      </w:r>
    </w:p>
    <w:p w14:paraId="7C98387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3:19 </w:t>
      </w:r>
      <w:r>
        <w:rPr>
          <w:rFonts w:ascii="新細明體" w:hint="eastAsia"/>
          <w:kern w:val="0"/>
          <w:lang w:val="zh-TW"/>
        </w:rPr>
        <w:t>獨獨分封的人君希律，因為伊的兄弟的某希羅底的緣故，閣因為所行攏總的歹代，互約翰責備；</w:t>
      </w:r>
    </w:p>
    <w:p w14:paraId="76BB83D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3:20 </w:t>
      </w:r>
      <w:r>
        <w:rPr>
          <w:rFonts w:ascii="新細明體" w:hint="eastAsia"/>
          <w:kern w:val="0"/>
          <w:lang w:val="zh-TW"/>
        </w:rPr>
        <w:t>今閣加一項，就是將約翰關佇監裡。</w:t>
      </w:r>
    </w:p>
    <w:p w14:paraId="12BD17E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3:21 </w:t>
      </w:r>
      <w:r>
        <w:rPr>
          <w:rFonts w:ascii="新細明體" w:hint="eastAsia"/>
          <w:kern w:val="0"/>
          <w:lang w:val="zh-TW"/>
        </w:rPr>
        <w:t>眾百姓已經受洗禮，耶穌也已經受洗禮。祈禱的時，天開，</w:t>
      </w:r>
    </w:p>
    <w:p w14:paraId="7B4A180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3:22 </w:t>
      </w:r>
      <w:r>
        <w:rPr>
          <w:rFonts w:ascii="新細明體" w:hint="eastAsia"/>
          <w:kern w:val="0"/>
          <w:lang w:val="zh-TW"/>
        </w:rPr>
        <w:t>聖神降臨佇伊的頂面，形狀親像鴿仔；閣對天有聲，講：「你是我疼的子，我歡喜你。」</w:t>
      </w:r>
    </w:p>
    <w:p w14:paraId="6488F06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3:23 </w:t>
      </w:r>
      <w:r>
        <w:rPr>
          <w:rFonts w:ascii="新細明體" w:hint="eastAsia"/>
          <w:kern w:val="0"/>
          <w:lang w:val="zh-TW"/>
        </w:rPr>
        <w:t>耶穌出頭的時，約略三十歲。伊照人看，是約瑟的子；約瑟是希里的子；</w:t>
      </w:r>
    </w:p>
    <w:p w14:paraId="747C79C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3:24 </w:t>
      </w:r>
      <w:r>
        <w:rPr>
          <w:rFonts w:ascii="新細明體" w:hint="eastAsia"/>
          <w:kern w:val="0"/>
          <w:lang w:val="zh-TW"/>
        </w:rPr>
        <w:t>希里是瑪塔的子；瑪塔是利未的子；利未是麥基的子；麥基是雅拿的子；</w:t>
      </w:r>
    </w:p>
    <w:p w14:paraId="6659EFD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3:25 </w:t>
      </w:r>
      <w:r>
        <w:rPr>
          <w:rFonts w:ascii="新細明體" w:hint="eastAsia"/>
          <w:kern w:val="0"/>
          <w:lang w:val="zh-TW"/>
        </w:rPr>
        <w:t>雅拿是約瑟的子；約瑟是瑪他提亞的子；瑪他提亞是亞摩斯的子；亞摩斯是拿鴻的子；拿鴻是以斯利的子；以斯利是拿該的子；</w:t>
      </w:r>
    </w:p>
    <w:p w14:paraId="2352C57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3:26 </w:t>
      </w:r>
      <w:r>
        <w:rPr>
          <w:rFonts w:ascii="新細明體" w:hint="eastAsia"/>
          <w:kern w:val="0"/>
          <w:lang w:val="zh-TW"/>
        </w:rPr>
        <w:t>拿該是瑪押的子；瑪押是瑪他提亞的子；瑪他提亞是西美的子；西美是約瑟的子；約瑟是猶大的子；</w:t>
      </w:r>
    </w:p>
    <w:p w14:paraId="396E9FE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3:27 </w:t>
      </w:r>
      <w:r>
        <w:rPr>
          <w:rFonts w:ascii="新細明體" w:hint="eastAsia"/>
          <w:kern w:val="0"/>
          <w:lang w:val="zh-TW"/>
        </w:rPr>
        <w:t>猶大是約亞拿的子；約亞拿是利撒的子；利撒是所羅巴伯的子；所羅巴伯是撒拉鐵的子；撒拉鐵是尼利的子；尼利是麥基的子；</w:t>
      </w:r>
    </w:p>
    <w:p w14:paraId="63F93EC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3:28 </w:t>
      </w:r>
      <w:r>
        <w:rPr>
          <w:rFonts w:ascii="新細明體" w:hint="eastAsia"/>
          <w:kern w:val="0"/>
          <w:lang w:val="zh-TW"/>
        </w:rPr>
        <w:t>麥基是亞底的子；亞底是哥桑的子；哥桑是以摩童的子；以摩童是珥的子；珥是約細的子；</w:t>
      </w:r>
    </w:p>
    <w:p w14:paraId="6BEB2F2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3:29 </w:t>
      </w:r>
      <w:r>
        <w:rPr>
          <w:rFonts w:ascii="新細明體" w:hint="eastAsia"/>
          <w:kern w:val="0"/>
          <w:lang w:val="zh-TW"/>
        </w:rPr>
        <w:t>約細是以利謝的子；以利謝是約令的子；約令是瑪塔的子；瑪塔是利未的子；</w:t>
      </w:r>
    </w:p>
    <w:p w14:paraId="387D3F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3:30 </w:t>
      </w:r>
      <w:r>
        <w:rPr>
          <w:rFonts w:ascii="新細明體" w:hint="eastAsia"/>
          <w:kern w:val="0"/>
          <w:lang w:val="zh-TW"/>
        </w:rPr>
        <w:t>利未是西緬的子；西緬是猶大的子；猶大是約瑟的子；約瑟是約南的子；約南是以利亞金的子；</w:t>
      </w:r>
    </w:p>
    <w:p w14:paraId="37F1DC6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3:31 </w:t>
      </w:r>
      <w:r>
        <w:rPr>
          <w:rFonts w:ascii="新細明體" w:hint="eastAsia"/>
          <w:kern w:val="0"/>
          <w:lang w:val="zh-TW"/>
        </w:rPr>
        <w:t>以利亞金是米利亞的子；米利亞是買南的子；買南是瑪達他的子；瑪達他是拿單的子；拿單是大衛的子；</w:t>
      </w:r>
    </w:p>
    <w:p w14:paraId="54A1A2E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3:32 </w:t>
      </w:r>
      <w:r>
        <w:rPr>
          <w:rFonts w:ascii="新細明體" w:hint="eastAsia"/>
          <w:kern w:val="0"/>
          <w:lang w:val="zh-TW"/>
        </w:rPr>
        <w:t>大衛是耶西的子；耶西是俄伯的子；俄伯是波斯的子；波斯是撒門的子；</w:t>
      </w:r>
    </w:p>
    <w:p w14:paraId="57F2597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3:33 </w:t>
      </w:r>
      <w:r>
        <w:rPr>
          <w:rFonts w:ascii="新細明體" w:hint="eastAsia"/>
          <w:kern w:val="0"/>
          <w:lang w:val="zh-TW"/>
        </w:rPr>
        <w:t>撒門是拿順的子；拿順是亞米拿達的子；亞米拿達是亞蘭的子；亞蘭是希斯崙的子；希斯崙是法勒斯的子；法勒斯是猶大的子；</w:t>
      </w:r>
    </w:p>
    <w:p w14:paraId="075E3DB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3:34 </w:t>
      </w:r>
      <w:r>
        <w:rPr>
          <w:rFonts w:ascii="新細明體" w:hint="eastAsia"/>
          <w:kern w:val="0"/>
          <w:lang w:val="zh-TW"/>
        </w:rPr>
        <w:t>猶大是雅各的子；雅各是以撒的子；以撒是亞伯拉罕的子；亞伯拉罕是他拉的子；他拉是拿福的子；</w:t>
      </w:r>
    </w:p>
    <w:p w14:paraId="45732E8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3:35 </w:t>
      </w:r>
      <w:r>
        <w:rPr>
          <w:rFonts w:ascii="新細明體" w:hint="eastAsia"/>
          <w:kern w:val="0"/>
          <w:lang w:val="zh-TW"/>
        </w:rPr>
        <w:t>拿福是西鹿的子；西鹿是拉吳的子；拉吳是法勒的子；法勒是希伯的子；希伯是沙拉的子；</w:t>
      </w:r>
    </w:p>
    <w:p w14:paraId="6ECD246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3:36 </w:t>
      </w:r>
      <w:r>
        <w:rPr>
          <w:rFonts w:ascii="新細明體" w:hint="eastAsia"/>
          <w:kern w:val="0"/>
          <w:lang w:val="zh-TW"/>
        </w:rPr>
        <w:t>沙拉是該南的子；該南是亞法撒的子；亞法撒是閃的子；閃是挪亞的子；挪亞是拉麥的子；</w:t>
      </w:r>
    </w:p>
    <w:p w14:paraId="4EFB173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3:37 </w:t>
      </w:r>
      <w:r>
        <w:rPr>
          <w:rFonts w:ascii="新細明體" w:hint="eastAsia"/>
          <w:kern w:val="0"/>
          <w:lang w:val="zh-TW"/>
        </w:rPr>
        <w:t>拉麥是瑪土撒拉的子；瑪土撒拉是以諾的子；以諾是雅列的子；雅列是瑪勒列的子；瑪勒列是該南的子；該南是以挪士的子；</w:t>
      </w:r>
    </w:p>
    <w:p w14:paraId="11B6FDB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3:38 </w:t>
      </w:r>
      <w:r>
        <w:rPr>
          <w:rFonts w:ascii="新細明體" w:hint="eastAsia"/>
          <w:kern w:val="0"/>
          <w:lang w:val="zh-TW"/>
        </w:rPr>
        <w:t>以挪士是設的子；設是亞當的子；亞當是上帝的子。</w:t>
      </w:r>
    </w:p>
    <w:p w14:paraId="5F2A6A29" w14:textId="77777777" w:rsidR="001A65C1" w:rsidRDefault="001A65C1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34310431" w14:textId="77777777" w:rsidR="008B444B" w:rsidRPr="001A65C1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1A65C1">
        <w:rPr>
          <w:rFonts w:ascii="新細明體" w:hint="eastAsia"/>
          <w:color w:val="FF0000"/>
          <w:kern w:val="0"/>
          <w:lang w:val="zh-TW"/>
        </w:rPr>
        <w:t>路加福音</w:t>
      </w:r>
      <w:r w:rsidRPr="001A65C1">
        <w:rPr>
          <w:rFonts w:ascii="新細明體"/>
          <w:color w:val="FF0000"/>
          <w:kern w:val="0"/>
          <w:lang w:val="zh-TW"/>
        </w:rPr>
        <w:t xml:space="preserve"> 4:1 </w:t>
      </w:r>
      <w:r w:rsidRPr="001A65C1">
        <w:rPr>
          <w:rFonts w:ascii="新細明體" w:hint="eastAsia"/>
          <w:color w:val="FF0000"/>
          <w:kern w:val="0"/>
          <w:lang w:val="zh-TW"/>
        </w:rPr>
        <w:t>耶穌受聖神充滿，對約但河倒來，互聖神導伊佇曠野裡，</w:t>
      </w:r>
    </w:p>
    <w:p w14:paraId="577A9F0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4:2 </w:t>
      </w:r>
      <w:r>
        <w:rPr>
          <w:rFonts w:ascii="新細明體" w:hint="eastAsia"/>
          <w:kern w:val="0"/>
          <w:lang w:val="zh-TW"/>
        </w:rPr>
        <w:t>四十日久互魔鬼試伊。諸個日的中間無食甚麼物；後來，就枵。</w:t>
      </w:r>
    </w:p>
    <w:p w14:paraId="163461A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4:3 </w:t>
      </w:r>
      <w:r>
        <w:rPr>
          <w:rFonts w:ascii="新細明體" w:hint="eastAsia"/>
          <w:kern w:val="0"/>
          <w:lang w:val="zh-TW"/>
        </w:rPr>
        <w:t>魔鬼給伊講：「你若是上帝的子著教此個石變做餅。」</w:t>
      </w:r>
    </w:p>
    <w:p w14:paraId="7292484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4:4 </w:t>
      </w:r>
      <w:r>
        <w:rPr>
          <w:rFonts w:ascii="新細明體" w:hint="eastAsia"/>
          <w:kern w:val="0"/>
          <w:lang w:val="zh-TW"/>
        </w:rPr>
        <w:t>耶穌應伊講：「有記載講：『人的活呣若倚靠餅。』」</w:t>
      </w:r>
    </w:p>
    <w:p w14:paraId="70EB05F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4:5 </w:t>
      </w:r>
      <w:r>
        <w:rPr>
          <w:rFonts w:ascii="新細明體" w:hint="eastAsia"/>
          <w:kern w:val="0"/>
          <w:lang w:val="zh-TW"/>
        </w:rPr>
        <w:t>魔鬼閣導伊絔上高，一目　久用天下萬國互伊看，</w:t>
      </w:r>
    </w:p>
    <w:p w14:paraId="03507D1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4:6 </w:t>
      </w:r>
      <w:r>
        <w:rPr>
          <w:rFonts w:ascii="新細明體" w:hint="eastAsia"/>
          <w:kern w:val="0"/>
          <w:lang w:val="zh-TW"/>
        </w:rPr>
        <w:t>就給伊講：「此個一切的權，及的榮光，我欲互你，因為此個已經交互我，出在我欲互甚麼人就互伊。</w:t>
      </w:r>
    </w:p>
    <w:p w14:paraId="41DCBE2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4:7 </w:t>
      </w:r>
      <w:r>
        <w:rPr>
          <w:rFonts w:ascii="新細明體" w:hint="eastAsia"/>
          <w:kern w:val="0"/>
          <w:lang w:val="zh-TW"/>
        </w:rPr>
        <w:t>所以你若拜佇我的面前，就攏總是你的。」</w:t>
      </w:r>
    </w:p>
    <w:p w14:paraId="4C77478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4:8 </w:t>
      </w:r>
      <w:r>
        <w:rPr>
          <w:rFonts w:ascii="新細明體" w:hint="eastAsia"/>
          <w:kern w:val="0"/>
          <w:lang w:val="zh-TW"/>
        </w:rPr>
        <w:t>耶穌應伊講：「有記載講：著拜主──你的上帝，獨獨服事伊若定。」</w:t>
      </w:r>
    </w:p>
    <w:p w14:paraId="17006F8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4:9 </w:t>
      </w:r>
      <w:r>
        <w:rPr>
          <w:rFonts w:ascii="新細明體" w:hint="eastAsia"/>
          <w:kern w:val="0"/>
          <w:lang w:val="zh-TW"/>
        </w:rPr>
        <w:t>閣導伊到耶路撒冷，互伊徛佇殿的尾溜，給伊講：「你若是上帝的子，著對遮家己趒落去；</w:t>
      </w:r>
    </w:p>
    <w:p w14:paraId="06C31AD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4:10 </w:t>
      </w:r>
      <w:r>
        <w:rPr>
          <w:rFonts w:ascii="新細明體" w:hint="eastAsia"/>
          <w:kern w:val="0"/>
          <w:lang w:val="zh-TW"/>
        </w:rPr>
        <w:t>因為有記載講：伊欲為著你命令伊的天使保護你；</w:t>
      </w:r>
    </w:p>
    <w:p w14:paraId="05EA1FB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4:11 </w:t>
      </w:r>
      <w:r>
        <w:rPr>
          <w:rFonts w:ascii="新細明體" w:hint="eastAsia"/>
          <w:kern w:val="0"/>
          <w:lang w:val="zh-TW"/>
        </w:rPr>
        <w:t>閣講：「</w:t>
      </w:r>
      <w:r>
        <w:rPr>
          <w:rFonts w:cs="New Gulim" w:hint="eastAsia"/>
          <w:kern w:val="0"/>
        </w:rPr>
        <w:t>裀</w:t>
      </w:r>
      <w:r>
        <w:rPr>
          <w:rFonts w:ascii="新細明體" w:hint="eastAsia"/>
          <w:kern w:val="0"/>
          <w:lang w:val="zh-TW"/>
        </w:rPr>
        <w:t>欲用手扶你，免得你的腳觸著石。」</w:t>
      </w:r>
    </w:p>
    <w:p w14:paraId="01CFBFB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4:12 </w:t>
      </w:r>
      <w:r>
        <w:rPr>
          <w:rFonts w:ascii="新細明體" w:hint="eastAsia"/>
          <w:kern w:val="0"/>
          <w:lang w:val="zh-TW"/>
        </w:rPr>
        <w:t>耶穌應伊講：「有講：『莫得試主──你的上帝。』」</w:t>
      </w:r>
    </w:p>
    <w:p w14:paraId="19FAC29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4:13 </w:t>
      </w:r>
      <w:r>
        <w:rPr>
          <w:rFonts w:ascii="新細明體" w:hint="eastAsia"/>
          <w:kern w:val="0"/>
          <w:lang w:val="zh-TW"/>
        </w:rPr>
        <w:t>魔鬼已經盡逐項的試，就暫時離開伊。</w:t>
      </w:r>
    </w:p>
    <w:p w14:paraId="440734E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4:14 </w:t>
      </w:r>
      <w:r>
        <w:rPr>
          <w:rFonts w:ascii="新細明體" w:hint="eastAsia"/>
          <w:kern w:val="0"/>
          <w:lang w:val="zh-TW"/>
        </w:rPr>
        <w:t>耶穌佇聖神的權能，倒轉去加利利；伊的名聲遍傳佇四圍的地方。</w:t>
      </w:r>
    </w:p>
    <w:p w14:paraId="638484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4:15 </w:t>
      </w:r>
      <w:r>
        <w:rPr>
          <w:rFonts w:ascii="新細明體" w:hint="eastAsia"/>
          <w:kern w:val="0"/>
          <w:lang w:val="zh-TW"/>
        </w:rPr>
        <w:t>伊佇的會堂教示，互眾人謳咾伊。</w:t>
      </w:r>
    </w:p>
    <w:p w14:paraId="6DD8A6D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4:16 </w:t>
      </w:r>
      <w:r>
        <w:rPr>
          <w:rFonts w:ascii="新細明體" w:hint="eastAsia"/>
          <w:kern w:val="0"/>
          <w:lang w:val="zh-TW"/>
        </w:rPr>
        <w:t>耶穌到拿撒勒，就是伊長成的所在。佇安息日，照伊平常的法度入會堂，就徛欲讀。</w:t>
      </w:r>
    </w:p>
    <w:p w14:paraId="2B85086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4:17 </w:t>
      </w:r>
      <w:r>
        <w:rPr>
          <w:rFonts w:ascii="新細明體" w:hint="eastAsia"/>
          <w:kern w:val="0"/>
          <w:lang w:val="zh-TW"/>
        </w:rPr>
        <w:t>有人將先知以賽亞的冊互伊，伊就掀開，尋著彼所在記講：</w:t>
      </w:r>
    </w:p>
    <w:p w14:paraId="29A12FB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4:18 </w:t>
      </w:r>
      <w:r>
        <w:rPr>
          <w:rFonts w:ascii="新細明體" w:hint="eastAsia"/>
          <w:kern w:val="0"/>
          <w:lang w:val="zh-TW"/>
        </w:rPr>
        <w:t>主的神臨到我，因為伊用油抹我，互我傳福音互喪鄉人；伊有差我給受掠的人講：</w:t>
      </w:r>
      <w:r>
        <w:rPr>
          <w:rFonts w:cs="New Gulim" w:hint="eastAsia"/>
          <w:kern w:val="0"/>
        </w:rPr>
        <w:t>裀</w:t>
      </w:r>
      <w:r>
        <w:rPr>
          <w:rFonts w:ascii="新細明體" w:hint="eastAsia"/>
          <w:kern w:val="0"/>
          <w:lang w:val="zh-TW"/>
        </w:rPr>
        <w:t>會得解放，給睛暝的講，</w:t>
      </w:r>
      <w:r>
        <w:rPr>
          <w:rFonts w:cs="New Gulim" w:hint="eastAsia"/>
          <w:kern w:val="0"/>
        </w:rPr>
        <w:t>裀</w:t>
      </w:r>
      <w:r>
        <w:rPr>
          <w:rFonts w:ascii="新細明體" w:hint="eastAsia"/>
          <w:kern w:val="0"/>
          <w:lang w:val="zh-TW"/>
        </w:rPr>
        <w:t>會得著閣光，來解放受壓制的人，</w:t>
      </w:r>
    </w:p>
    <w:p w14:paraId="27B04B7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4:19 </w:t>
      </w:r>
      <w:r>
        <w:rPr>
          <w:rFonts w:ascii="新細明體" w:hint="eastAsia"/>
          <w:kern w:val="0"/>
          <w:lang w:val="zh-TW"/>
        </w:rPr>
        <w:t>宣傳主歡喜的年。</w:t>
      </w:r>
    </w:p>
    <w:p w14:paraId="314BA86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4:20 </w:t>
      </w:r>
      <w:r>
        <w:rPr>
          <w:rFonts w:ascii="新細明體" w:hint="eastAsia"/>
          <w:kern w:val="0"/>
          <w:lang w:val="zh-TW"/>
        </w:rPr>
        <w:t>耶穌合冊，還執事，就坐。佇會堂的眾人攏注目看伊。</w:t>
      </w:r>
    </w:p>
    <w:p w14:paraId="3E87B27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4:21 </w:t>
      </w:r>
      <w:r>
        <w:rPr>
          <w:rFonts w:ascii="新細明體" w:hint="eastAsia"/>
          <w:kern w:val="0"/>
          <w:lang w:val="zh-TW"/>
        </w:rPr>
        <w:t>伊就開嘴對講：「此個聖經的應驗，恁今仔日有聽見啦。」</w:t>
      </w:r>
    </w:p>
    <w:p w14:paraId="76D714B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4:22 </w:t>
      </w:r>
      <w:r>
        <w:rPr>
          <w:rFonts w:ascii="新細明體" w:hint="eastAsia"/>
          <w:kern w:val="0"/>
          <w:lang w:val="zh-TW"/>
        </w:rPr>
        <w:t>眾人攏干證伊，奇怪伊的嘴所出恩典的話；就講：「此個豈呣是約瑟的子嗎？」</w:t>
      </w:r>
    </w:p>
    <w:p w14:paraId="3441956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4:23 </w:t>
      </w:r>
      <w:r>
        <w:rPr>
          <w:rFonts w:ascii="新細明體" w:hint="eastAsia"/>
          <w:kern w:val="0"/>
          <w:lang w:val="zh-TW"/>
        </w:rPr>
        <w:t>伊就對講：「恁的確引此個俗語對我講：『醫生啊，你著家己醫！見若阮聽見你行佇迦百農的，也著行佇遮，就是你的本所在』」；</w:t>
      </w:r>
    </w:p>
    <w:p w14:paraId="530C846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4:24 </w:t>
      </w:r>
      <w:r>
        <w:rPr>
          <w:rFonts w:ascii="新細明體" w:hint="eastAsia"/>
          <w:kern w:val="0"/>
          <w:lang w:val="zh-TW"/>
        </w:rPr>
        <w:t>閣講：「我實在給恁講，未有先知佇本所在互人接納伊。</w:t>
      </w:r>
    </w:p>
    <w:p w14:paraId="223F446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4:25 </w:t>
      </w:r>
      <w:r>
        <w:rPr>
          <w:rFonts w:ascii="新細明體" w:hint="eastAsia"/>
          <w:kern w:val="0"/>
          <w:lang w:val="zh-TW"/>
        </w:rPr>
        <w:t>若是我真實給恁講，當以利亞的時，天亢旱三年半，遍地大飢荒，彼時，以色列中有多多守寡人，</w:t>
      </w:r>
    </w:p>
    <w:p w14:paraId="7030AC2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4:26 </w:t>
      </w:r>
      <w:r>
        <w:rPr>
          <w:rFonts w:ascii="新細明體" w:hint="eastAsia"/>
          <w:kern w:val="0"/>
          <w:lang w:val="zh-TW"/>
        </w:rPr>
        <w:t>以利亞未曾奉差去尋一人，只有去西頓的撒勒法尋一個守寡人。</w:t>
      </w:r>
    </w:p>
    <w:p w14:paraId="1648B0C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4:27 </w:t>
      </w:r>
      <w:r>
        <w:rPr>
          <w:rFonts w:ascii="新細明體" w:hint="eastAsia"/>
          <w:kern w:val="0"/>
          <w:lang w:val="zh-TW"/>
        </w:rPr>
        <w:t>閣先知以利沙的時，以色列中有多多癩的，其中無一人得著清氣，只有敘利亞人乃縵若定。」</w:t>
      </w:r>
    </w:p>
    <w:p w14:paraId="7DB38C8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4:28 </w:t>
      </w:r>
      <w:r>
        <w:rPr>
          <w:rFonts w:ascii="新細明體" w:hint="eastAsia"/>
          <w:kern w:val="0"/>
          <w:lang w:val="zh-TW"/>
        </w:rPr>
        <w:t>佇會堂的人聽見諸個話，攏滿心受氣，</w:t>
      </w:r>
    </w:p>
    <w:p w14:paraId="6C21F72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4:29 </w:t>
      </w:r>
      <w:r>
        <w:rPr>
          <w:rFonts w:ascii="新細明體" w:hint="eastAsia"/>
          <w:kern w:val="0"/>
          <w:lang w:val="zh-TW"/>
        </w:rPr>
        <w:t>就起來趕伊出城外（的城起佇山頂）；眾人帶伊到山崁，欲給伊捙落去。</w:t>
      </w:r>
    </w:p>
    <w:p w14:paraId="6E132EF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4:30 </w:t>
      </w:r>
      <w:r>
        <w:rPr>
          <w:rFonts w:ascii="新細明體" w:hint="eastAsia"/>
          <w:kern w:val="0"/>
          <w:lang w:val="zh-TW"/>
        </w:rPr>
        <w:t>若是耶穌對中間行過，做伊去。</w:t>
      </w:r>
    </w:p>
    <w:p w14:paraId="70FDA28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4:31 </w:t>
      </w:r>
      <w:r>
        <w:rPr>
          <w:rFonts w:ascii="新細明體" w:hint="eastAsia"/>
          <w:kern w:val="0"/>
          <w:lang w:val="zh-TW"/>
        </w:rPr>
        <w:t>落去到迦百農，就是加利利一個城，佇安息日教示人。</w:t>
      </w:r>
    </w:p>
    <w:p w14:paraId="4D51FFE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4:32 </w:t>
      </w:r>
      <w:r>
        <w:rPr>
          <w:rFonts w:ascii="新細明體" w:hint="eastAsia"/>
          <w:kern w:val="0"/>
          <w:lang w:val="zh-TW"/>
        </w:rPr>
        <w:t>人奇怪伊的教示，因為伊的話有權。</w:t>
      </w:r>
    </w:p>
    <w:p w14:paraId="5DD3CE9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4:33 </w:t>
      </w:r>
      <w:r>
        <w:rPr>
          <w:rFonts w:ascii="新細明體" w:hint="eastAsia"/>
          <w:kern w:val="0"/>
          <w:lang w:val="zh-TW"/>
        </w:rPr>
        <w:t>會堂內有一個患著鬼的人，大聲叫講：</w:t>
      </w:r>
    </w:p>
    <w:p w14:paraId="21A91FC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4:34 </w:t>
      </w:r>
      <w:r>
        <w:rPr>
          <w:rFonts w:ascii="新細明體" w:hint="eastAsia"/>
          <w:kern w:val="0"/>
          <w:lang w:val="zh-TW"/>
        </w:rPr>
        <w:t>「嗐！拿撒勒的耶穌，阮及你甚麼干涉？你來欲滅阮嗎？我知你是誰，就是上帝的聖者。」</w:t>
      </w:r>
    </w:p>
    <w:p w14:paraId="703482C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4:35 </w:t>
      </w:r>
      <w:r>
        <w:rPr>
          <w:rFonts w:ascii="新細明體" w:hint="eastAsia"/>
          <w:kern w:val="0"/>
          <w:lang w:val="zh-TW"/>
        </w:rPr>
        <w:t>耶穌責備伊講：「你著靜靜，對伊出去！」鬼就捙倒彼人佇眾人的中間，才出去，攏無傷著伊。</w:t>
      </w:r>
    </w:p>
    <w:p w14:paraId="298A380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4:36 </w:t>
      </w:r>
      <w:r>
        <w:rPr>
          <w:rFonts w:ascii="新細明體" w:hint="eastAsia"/>
          <w:kern w:val="0"/>
          <w:lang w:val="zh-TW"/>
        </w:rPr>
        <w:t>眾人卬愕，相及議論講：「這是甚麼話啊？因為伊用權柄及能力命令諸個邪神，就出去。」</w:t>
      </w:r>
    </w:p>
    <w:p w14:paraId="36944AA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4:37 </w:t>
      </w:r>
      <w:r>
        <w:rPr>
          <w:rFonts w:ascii="新細明體" w:hint="eastAsia"/>
          <w:kern w:val="0"/>
          <w:lang w:val="zh-TW"/>
        </w:rPr>
        <w:t>伊的名聲就遍傳佇四圍的地方。</w:t>
      </w:r>
    </w:p>
    <w:p w14:paraId="7201721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4:38 </w:t>
      </w:r>
      <w:r>
        <w:rPr>
          <w:rFonts w:ascii="新細明體" w:hint="eastAsia"/>
          <w:kern w:val="0"/>
          <w:lang w:val="zh-TW"/>
        </w:rPr>
        <w:t>耶穌對會堂起來，入西門的家。西門的丈姆患著重的熱病，人替伊求耶穌。</w:t>
      </w:r>
    </w:p>
    <w:p w14:paraId="3C81B7E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4:39 </w:t>
      </w:r>
      <w:r>
        <w:rPr>
          <w:rFonts w:ascii="新細明體" w:hint="eastAsia"/>
          <w:kern w:val="0"/>
          <w:lang w:val="zh-TW"/>
        </w:rPr>
        <w:t>耶穌徛倚，俯落責備伊的熱病，熱就退。婦仁人隨時起來伺候。</w:t>
      </w:r>
    </w:p>
    <w:p w14:paraId="577864D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4:40 </w:t>
      </w:r>
      <w:r>
        <w:rPr>
          <w:rFonts w:ascii="新細明體" w:hint="eastAsia"/>
          <w:kern w:val="0"/>
          <w:lang w:val="zh-TW"/>
        </w:rPr>
        <w:t>日落的時，見若有病的，不論患著甚麼病，人攏帶來就近耶穌。耶穌按手佇逐人的身上，來醫好。</w:t>
      </w:r>
    </w:p>
    <w:p w14:paraId="40C1831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4:41 </w:t>
      </w:r>
      <w:r>
        <w:rPr>
          <w:rFonts w:ascii="新細明體" w:hint="eastAsia"/>
          <w:kern w:val="0"/>
          <w:lang w:val="zh-TW"/>
        </w:rPr>
        <w:t>閣有鬼對多多人出去，叫講：「你就是上帝的子。」耶穌因為鬼識伊是基督，就責備，呣淮講。</w:t>
      </w:r>
    </w:p>
    <w:p w14:paraId="5ACEF44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4:42 </w:t>
      </w:r>
      <w:r>
        <w:rPr>
          <w:rFonts w:ascii="新細明體" w:hint="eastAsia"/>
          <w:kern w:val="0"/>
          <w:lang w:val="zh-TW"/>
        </w:rPr>
        <w:t>天光的時，耶穌去佇曠野的所在。歸陣人尋伊，就近伊，愛留伊，互伊莫得離開去。</w:t>
      </w:r>
    </w:p>
    <w:p w14:paraId="507E295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4:43 </w:t>
      </w:r>
      <w:r>
        <w:rPr>
          <w:rFonts w:ascii="新細明體" w:hint="eastAsia"/>
          <w:kern w:val="0"/>
          <w:lang w:val="zh-TW"/>
        </w:rPr>
        <w:t>若是伊對講：「我也著佇別個城傳上帝國的福音，因為我奉差就是為著這。」</w:t>
      </w:r>
    </w:p>
    <w:p w14:paraId="1305283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4:44 </w:t>
      </w:r>
      <w:r>
        <w:rPr>
          <w:rFonts w:ascii="新細明體" w:hint="eastAsia"/>
          <w:kern w:val="0"/>
          <w:lang w:val="zh-TW"/>
        </w:rPr>
        <w:t>伊就佇加利利諸個會堂來宣傳。</w:t>
      </w:r>
    </w:p>
    <w:p w14:paraId="79378F57" w14:textId="77777777" w:rsidR="001A65C1" w:rsidRDefault="001A65C1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47E429CF" w14:textId="77777777" w:rsidR="008B444B" w:rsidRPr="001A65C1" w:rsidRDefault="008B444B">
      <w:pPr>
        <w:autoSpaceDE w:val="0"/>
        <w:autoSpaceDN w:val="0"/>
        <w:adjustRightInd w:val="0"/>
        <w:ind w:firstLine="480"/>
        <w:rPr>
          <w:rFonts w:ascii="新細明體"/>
          <w:color w:val="FF0000"/>
          <w:kern w:val="0"/>
          <w:lang w:val="zh-TW"/>
        </w:rPr>
      </w:pPr>
      <w:r w:rsidRPr="001A65C1">
        <w:rPr>
          <w:rFonts w:ascii="新細明體"/>
          <w:color w:val="FF0000"/>
          <w:kern w:val="0"/>
          <w:lang w:val="zh-TW"/>
        </w:rPr>
        <w:t xml:space="preserve">5:1 </w:t>
      </w:r>
      <w:r w:rsidRPr="001A65C1">
        <w:rPr>
          <w:rFonts w:ascii="新細明體" w:hint="eastAsia"/>
          <w:color w:val="FF0000"/>
          <w:kern w:val="0"/>
          <w:lang w:val="zh-TW"/>
        </w:rPr>
        <w:t>當眾人挨夾伊，</w:t>
      </w:r>
      <w:r w:rsidR="00132C17" w:rsidRPr="001A65C1">
        <w:rPr>
          <w:rFonts w:ascii="新細明體" w:hAnsi="新細明體" w:hint="eastAsia"/>
          <w:color w:val="FF0000"/>
          <w:szCs w:val="24"/>
          <w:lang w:eastAsia="zh-CN"/>
        </w:rPr>
        <w:t>啲</w:t>
      </w:r>
      <w:r w:rsidRPr="001A65C1">
        <w:rPr>
          <w:rFonts w:ascii="新細明體" w:hint="eastAsia"/>
          <w:color w:val="FF0000"/>
          <w:kern w:val="0"/>
          <w:lang w:val="zh-TW"/>
        </w:rPr>
        <w:t>聽上帝的道理的時，耶穌徛佇革尼撒勒湖邊。</w:t>
      </w:r>
    </w:p>
    <w:p w14:paraId="1724B8A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2 </w:t>
      </w:r>
      <w:r>
        <w:rPr>
          <w:rFonts w:ascii="新細明體" w:hint="eastAsia"/>
          <w:kern w:val="0"/>
          <w:lang w:val="zh-TW"/>
        </w:rPr>
        <w:t>看見二隻船佇湖邊；討漁人離開船</w:t>
      </w:r>
      <w:r w:rsidR="00132C17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洗網。</w:t>
      </w:r>
    </w:p>
    <w:p w14:paraId="76CC98F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3 </w:t>
      </w:r>
      <w:r>
        <w:rPr>
          <w:rFonts w:ascii="新細明體" w:hint="eastAsia"/>
          <w:kern w:val="0"/>
          <w:lang w:val="zh-TW"/>
        </w:rPr>
        <w:t>其中一隻是西門的，耶穌上去，請伊將船放卡開，就坐佇船裡教示眾人。</w:t>
      </w:r>
    </w:p>
    <w:p w14:paraId="2214FB5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4 </w:t>
      </w:r>
      <w:r>
        <w:rPr>
          <w:rFonts w:ascii="新細明體" w:hint="eastAsia"/>
          <w:kern w:val="0"/>
          <w:lang w:val="zh-TW"/>
        </w:rPr>
        <w:t>講息，就對西門講：「放到深的所在，拋網討魚。」</w:t>
      </w:r>
    </w:p>
    <w:p w14:paraId="19FB410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5 </w:t>
      </w:r>
      <w:r>
        <w:rPr>
          <w:rFonts w:ascii="新細明體" w:hint="eastAsia"/>
          <w:kern w:val="0"/>
          <w:lang w:val="zh-TW"/>
        </w:rPr>
        <w:t>西門應講：「先生，阮通暝著磨，討攏無。總是因為你的話，我就欲拋網。」</w:t>
      </w:r>
    </w:p>
    <w:p w14:paraId="56FB60A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6 </w:t>
      </w:r>
      <w:r w:rsidR="009447C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拋落去，就圍著魚真多，網到欲裂，</w:t>
      </w:r>
    </w:p>
    <w:p w14:paraId="04B77A6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7 </w:t>
      </w:r>
      <w:r>
        <w:rPr>
          <w:rFonts w:ascii="新細明體" w:hint="eastAsia"/>
          <w:kern w:val="0"/>
          <w:lang w:val="zh-TW"/>
        </w:rPr>
        <w:t>就搧別隻船的同伴來鬥相共。</w:t>
      </w:r>
      <w:r w:rsidR="009447C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就來，拾魚滿二隻船，到欲沈落去。</w:t>
      </w:r>
    </w:p>
    <w:p w14:paraId="0DDE85F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8 </w:t>
      </w:r>
      <w:r>
        <w:rPr>
          <w:rFonts w:ascii="新細明體" w:hint="eastAsia"/>
          <w:kern w:val="0"/>
          <w:lang w:val="zh-TW"/>
        </w:rPr>
        <w:t>西門彼得看見按呢，就仆佇耶穌的腳下，講：「主啊，離開我，我是有罪的人！」</w:t>
      </w:r>
    </w:p>
    <w:p w14:paraId="2CC5834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9 </w:t>
      </w:r>
      <w:r>
        <w:rPr>
          <w:rFonts w:ascii="新細明體" w:hint="eastAsia"/>
          <w:kern w:val="0"/>
          <w:lang w:val="zh-TW"/>
        </w:rPr>
        <w:t>因為西門及同佇</w:t>
      </w:r>
      <w:r w:rsidR="009447CA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的人，為著</w:t>
      </w:r>
      <w:r w:rsidR="009447C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一下拋落去所掠著的魚無呣卬愕。</w:t>
      </w:r>
    </w:p>
    <w:p w14:paraId="304A505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10 </w:t>
      </w:r>
      <w:r>
        <w:rPr>
          <w:rFonts w:ascii="新細明體" w:hint="eastAsia"/>
          <w:kern w:val="0"/>
          <w:lang w:val="zh-TW"/>
        </w:rPr>
        <w:t>西門的同伴西庇太的子雅各、約翰，也是按呢。耶穌對西門講：「莫得驚！對此霎了後，你欲得著人。」</w:t>
      </w:r>
    </w:p>
    <w:p w14:paraId="2DF9557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/>
          <w:kern w:val="0"/>
          <w:lang w:val="zh-TW"/>
        </w:rPr>
        <w:t xml:space="preserve">11 </w:t>
      </w:r>
      <w:r w:rsidR="009447C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已經拖船倚岸，就放拺一切來隨伊。</w:t>
      </w:r>
    </w:p>
    <w:p w14:paraId="515004E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5:12 </w:t>
      </w:r>
      <w:r>
        <w:rPr>
          <w:rFonts w:ascii="新細明體" w:hint="eastAsia"/>
          <w:kern w:val="0"/>
          <w:lang w:val="zh-TW"/>
        </w:rPr>
        <w:t>耶穌佇一個城，抵當有一人遍身癩，看見伊，就面仆佇地裡，求講：「主啊，你若肯，就會互我清氣。」</w:t>
      </w:r>
    </w:p>
    <w:p w14:paraId="05D9E45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5:13 </w:t>
      </w:r>
      <w:r>
        <w:rPr>
          <w:rFonts w:ascii="新細明體" w:hint="eastAsia"/>
          <w:kern w:val="0"/>
          <w:lang w:val="zh-TW"/>
        </w:rPr>
        <w:t>伊伸手摸伊講：「我肯，你通清氣！」</w:t>
      </w:r>
    </w:p>
    <w:p w14:paraId="131AD60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5:14 </w:t>
      </w:r>
      <w:r>
        <w:rPr>
          <w:rFonts w:ascii="新細明體" w:hint="eastAsia"/>
          <w:kern w:val="0"/>
          <w:lang w:val="zh-TW"/>
        </w:rPr>
        <w:t>癩即時除去。耶穌吩咐伊莫得給人講，獨獨著去將本身互祭司驗，也為著你得著清氣，獻摩西所吩咐的，來做證據佇人。」</w:t>
      </w:r>
    </w:p>
    <w:p w14:paraId="0792536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5:15 </w:t>
      </w:r>
      <w:r>
        <w:rPr>
          <w:rFonts w:ascii="新細明體" w:hint="eastAsia"/>
          <w:kern w:val="0"/>
          <w:lang w:val="zh-TW"/>
        </w:rPr>
        <w:t>總是伊的名聲益發報揚。歸大陣的人聚集欲聽，也欲得著醫好的病。</w:t>
      </w:r>
    </w:p>
    <w:p w14:paraId="1396E72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5:16 </w:t>
      </w:r>
      <w:r>
        <w:rPr>
          <w:rFonts w:ascii="新細明體" w:hint="eastAsia"/>
          <w:kern w:val="0"/>
          <w:lang w:val="zh-TW"/>
        </w:rPr>
        <w:t>若是耶穌退去佇曠野祈禱。</w:t>
      </w:r>
    </w:p>
    <w:p w14:paraId="1F2F38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5:17 </w:t>
      </w:r>
      <w:r>
        <w:rPr>
          <w:rFonts w:ascii="新細明體" w:hint="eastAsia"/>
          <w:kern w:val="0"/>
          <w:lang w:val="zh-TW"/>
        </w:rPr>
        <w:t>有一日，耶穌教示人，有法利賽人及教律法的先生佇遐坐；是對加利利逐鄉社及猶太及耶路撒冷來的。主的權能及耶穌佇，互伊醫好人。</w:t>
      </w:r>
    </w:p>
    <w:p w14:paraId="7193DB2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5:18 </w:t>
      </w:r>
      <w:r>
        <w:rPr>
          <w:rFonts w:ascii="新細明體" w:hint="eastAsia"/>
          <w:kern w:val="0"/>
          <w:lang w:val="zh-TW"/>
        </w:rPr>
        <w:t>抵當有人將舖仔扛半　的來，愛欲扛入去下佇伊的面前，</w:t>
      </w:r>
    </w:p>
    <w:p w14:paraId="504C2EA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5:19 </w:t>
      </w:r>
      <w:r>
        <w:rPr>
          <w:rFonts w:ascii="新細明體" w:hint="eastAsia"/>
          <w:kern w:val="0"/>
          <w:lang w:val="zh-TW"/>
        </w:rPr>
        <w:t>因為人多，尋無縫通扛入去，就上厝頂，對厝蓋中將人連舖仔墜落去，下佇中央，佇耶穌的面前。</w:t>
      </w:r>
    </w:p>
    <w:p w14:paraId="15A7A14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5:20 </w:t>
      </w:r>
      <w:r>
        <w:rPr>
          <w:rFonts w:ascii="新細明體" w:hint="eastAsia"/>
          <w:kern w:val="0"/>
          <w:lang w:val="zh-TW"/>
        </w:rPr>
        <w:t>耶穌看見的信，就講：「某人啊，你的罪赦啦。」</w:t>
      </w:r>
    </w:p>
    <w:p w14:paraId="5AE1FE7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5:21 </w:t>
      </w:r>
      <w:r>
        <w:rPr>
          <w:rFonts w:ascii="新細明體" w:hint="eastAsia"/>
          <w:kern w:val="0"/>
          <w:lang w:val="zh-TW"/>
        </w:rPr>
        <w:t>經學士及法利賽人就議論講：「此個講僭權濫糝的話的是是誰啊？上帝以外，是誰會赦罪啊？」</w:t>
      </w:r>
    </w:p>
    <w:p w14:paraId="2AED3DB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5:22 </w:t>
      </w:r>
      <w:r>
        <w:rPr>
          <w:rFonts w:ascii="新細明體" w:hint="eastAsia"/>
          <w:kern w:val="0"/>
          <w:lang w:val="zh-TW"/>
        </w:rPr>
        <w:t>耶穌知的議論，就應講：「恁心內議論甚麼啊？</w:t>
      </w:r>
    </w:p>
    <w:p w14:paraId="6A650DF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5:23 </w:t>
      </w:r>
      <w:r>
        <w:rPr>
          <w:rFonts w:ascii="新細明體" w:hint="eastAsia"/>
          <w:kern w:val="0"/>
          <w:lang w:val="zh-TW"/>
        </w:rPr>
        <w:t>講『你的罪赦』，抑是講『你起來行』，叨落一項卡快？</w:t>
      </w:r>
    </w:p>
    <w:p w14:paraId="41D6767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5:24 </w:t>
      </w:r>
      <w:r>
        <w:rPr>
          <w:rFonts w:ascii="新細明體" w:hint="eastAsia"/>
          <w:kern w:val="0"/>
          <w:lang w:val="zh-TW"/>
        </w:rPr>
        <w:t>總是欲互恁知，人子佇地裡有權通赦免罪。就給半　的講：我給你講，起來，夯你的舖仔倒去你的厝！」</w:t>
      </w:r>
    </w:p>
    <w:p w14:paraId="5B8B2E4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5:25 </w:t>
      </w:r>
      <w:r>
        <w:rPr>
          <w:rFonts w:ascii="新細明體" w:hint="eastAsia"/>
          <w:kern w:val="0"/>
          <w:lang w:val="zh-TW"/>
        </w:rPr>
        <w:t>彼人佇眾人的面前即時起來，夯伊所睏的倒去伊的厝，歸榮光上帝。</w:t>
      </w:r>
    </w:p>
    <w:p w14:paraId="057B80D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5:26 </w:t>
      </w:r>
      <w:r>
        <w:rPr>
          <w:rFonts w:ascii="新細明體" w:hint="eastAsia"/>
          <w:kern w:val="0"/>
          <w:lang w:val="zh-TW"/>
        </w:rPr>
        <w:t>眾人攏卬愕，也歸榮光上帝，閣滿心驚惶，講：「咱今仔日看見意外的事。」</w:t>
      </w:r>
    </w:p>
    <w:p w14:paraId="6E095A5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5:27 </w:t>
      </w:r>
      <w:r>
        <w:rPr>
          <w:rFonts w:ascii="新細明體" w:hint="eastAsia"/>
          <w:kern w:val="0"/>
          <w:lang w:val="zh-TW"/>
        </w:rPr>
        <w:t>諸個代誌了後，耶穌出去，看見一個抽餉的，名叫利未，坐佇餉關，就給伊講：「隨我。」</w:t>
      </w:r>
    </w:p>
    <w:p w14:paraId="77DABC7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5:28 </w:t>
      </w:r>
      <w:r>
        <w:rPr>
          <w:rFonts w:ascii="新細明體" w:hint="eastAsia"/>
          <w:kern w:val="0"/>
          <w:lang w:val="zh-TW"/>
        </w:rPr>
        <w:t>伊就放拺一切，起來，隨伊。</w:t>
      </w:r>
    </w:p>
    <w:p w14:paraId="1D7C7EB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5:29 </w:t>
      </w:r>
      <w:r>
        <w:rPr>
          <w:rFonts w:ascii="新細明體" w:hint="eastAsia"/>
          <w:kern w:val="0"/>
          <w:lang w:val="zh-TW"/>
        </w:rPr>
        <w:t>利未為著伊辦大筵席佇兜，有抽餉的以及別人多多及同坐桌。</w:t>
      </w:r>
    </w:p>
    <w:p w14:paraId="4C1509F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5:30 </w:t>
      </w:r>
      <w:r>
        <w:rPr>
          <w:rFonts w:ascii="新細明體" w:hint="eastAsia"/>
          <w:kern w:val="0"/>
          <w:lang w:val="zh-TW"/>
        </w:rPr>
        <w:t>法利賽人及的經學士對伊的學生耦耦唸講：「恁啥事及抽餉的以及歹人飲食啊？」</w:t>
      </w:r>
    </w:p>
    <w:p w14:paraId="5E2C356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5:31 </w:t>
      </w:r>
      <w:r>
        <w:rPr>
          <w:rFonts w:ascii="新細明體" w:hint="eastAsia"/>
          <w:kern w:val="0"/>
          <w:lang w:val="zh-TW"/>
        </w:rPr>
        <w:t>耶穌應講：「勇壯的人無欠用醫生；若是破病的人就著。</w:t>
      </w:r>
    </w:p>
    <w:p w14:paraId="61088C4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5:32 </w:t>
      </w:r>
      <w:r>
        <w:rPr>
          <w:rFonts w:ascii="新細明體" w:hint="eastAsia"/>
          <w:kern w:val="0"/>
          <w:lang w:val="zh-TW"/>
        </w:rPr>
        <w:t>我來呣是欲招義人，是欲召歹人來反悔。」</w:t>
      </w:r>
    </w:p>
    <w:p w14:paraId="1FF94E1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5:33 </w:t>
      </w:r>
      <w:r>
        <w:rPr>
          <w:rFonts w:ascii="新細明體" w:hint="eastAsia"/>
          <w:kern w:val="0"/>
          <w:lang w:val="zh-TW"/>
        </w:rPr>
        <w:t>對伊講：「約翰的學生沓沓禁食祈禱，法利賽的學生也是按呢；若是你的學生也飲也食。」</w:t>
      </w:r>
    </w:p>
    <w:p w14:paraId="3A349B5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5:34 </w:t>
      </w:r>
      <w:r>
        <w:rPr>
          <w:rFonts w:ascii="新細明體" w:hint="eastAsia"/>
          <w:kern w:val="0"/>
          <w:lang w:val="zh-TW"/>
        </w:rPr>
        <w:t>耶穌對講：「新子婿及賀娶的人相及佇，豈會互賀娶的人禁食嗎？</w:t>
      </w:r>
    </w:p>
    <w:p w14:paraId="0F386F8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5:35 </w:t>
      </w:r>
      <w:r>
        <w:rPr>
          <w:rFonts w:ascii="新細明體" w:hint="eastAsia"/>
          <w:kern w:val="0"/>
          <w:lang w:val="zh-TW"/>
        </w:rPr>
        <w:t>若是日子欲到，新子婿對中間無去，佇許個日就欲禁食。」</w:t>
      </w:r>
    </w:p>
    <w:p w14:paraId="031AC7B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5:36 </w:t>
      </w:r>
      <w:r>
        <w:rPr>
          <w:rFonts w:ascii="新細明體" w:hint="eastAsia"/>
          <w:kern w:val="0"/>
          <w:lang w:val="zh-TW"/>
        </w:rPr>
        <w:t>閣用譬喻對講：「無人拆新衫來補舊衫；若按呢，就拆破新衫，閣所補彼塊新的無合佇舊的。</w:t>
      </w:r>
    </w:p>
    <w:p w14:paraId="356B6F4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5:37 </w:t>
      </w:r>
      <w:r>
        <w:rPr>
          <w:rFonts w:ascii="新細明體" w:hint="eastAsia"/>
          <w:kern w:val="0"/>
          <w:lang w:val="zh-TW"/>
        </w:rPr>
        <w:t>也無人用新酒貯佇舊皮囊；若按呢，就新酒欲爆裂皮囊，酒漏，囊也拍歹。</w:t>
      </w:r>
    </w:p>
    <w:p w14:paraId="75989D1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5:38 </w:t>
      </w:r>
      <w:r>
        <w:rPr>
          <w:rFonts w:ascii="新細明體" w:hint="eastAsia"/>
          <w:kern w:val="0"/>
          <w:lang w:val="zh-TW"/>
        </w:rPr>
        <w:t>獨獨新酒著入佇新的皮囊。</w:t>
      </w:r>
    </w:p>
    <w:p w14:paraId="7ACF188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5:39 </w:t>
      </w:r>
      <w:r>
        <w:rPr>
          <w:rFonts w:ascii="新細明體" w:hint="eastAsia"/>
          <w:kern w:val="0"/>
          <w:lang w:val="zh-TW"/>
        </w:rPr>
        <w:t>閣無人飲舊酒也愛彼個新的；因為講舊的是好。」</w:t>
      </w:r>
    </w:p>
    <w:p w14:paraId="49D80580" w14:textId="77777777" w:rsidR="00EC7BB9" w:rsidRDefault="00EC7BB9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75EBD9A9" w14:textId="77777777" w:rsidR="008B444B" w:rsidRPr="00EC7BB9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EC7BB9">
        <w:rPr>
          <w:rFonts w:ascii="新細明體" w:hint="eastAsia"/>
          <w:color w:val="FF0000"/>
          <w:kern w:val="0"/>
          <w:lang w:val="zh-TW"/>
        </w:rPr>
        <w:t>路加福音</w:t>
      </w:r>
      <w:r w:rsidRPr="00EC7BB9">
        <w:rPr>
          <w:rFonts w:ascii="新細明體"/>
          <w:color w:val="FF0000"/>
          <w:kern w:val="0"/>
          <w:lang w:val="zh-TW"/>
        </w:rPr>
        <w:t xml:space="preserve"> 6:1 </w:t>
      </w:r>
      <w:r w:rsidRPr="00EC7BB9">
        <w:rPr>
          <w:rFonts w:ascii="新細明體" w:hint="eastAsia"/>
          <w:color w:val="FF0000"/>
          <w:kern w:val="0"/>
          <w:lang w:val="zh-TW"/>
        </w:rPr>
        <w:t>有一個安息日，耶穌對麥園經過。伊的學生摘麥穗，用手揉伊來食。</w:t>
      </w:r>
    </w:p>
    <w:p w14:paraId="740A2FA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6:2 </w:t>
      </w:r>
      <w:r>
        <w:rPr>
          <w:rFonts w:ascii="新細明體" w:hint="eastAsia"/>
          <w:kern w:val="0"/>
          <w:lang w:val="zh-TW"/>
        </w:rPr>
        <w:t>有法利賽幾若人講：「安息日所呣應該行的，恁啥事行伊？」</w:t>
      </w:r>
    </w:p>
    <w:p w14:paraId="45D27B2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6:3 </w:t>
      </w:r>
      <w:r>
        <w:rPr>
          <w:rFonts w:ascii="新細明體" w:hint="eastAsia"/>
          <w:kern w:val="0"/>
          <w:lang w:val="zh-TW"/>
        </w:rPr>
        <w:t>耶穌應講：「大衛及跟隨的人枵的時所行的，恁未讀著嗎？</w:t>
      </w:r>
    </w:p>
    <w:p w14:paraId="36CC23A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6:4 </w:t>
      </w:r>
      <w:r>
        <w:rPr>
          <w:rFonts w:ascii="新細明體" w:hint="eastAsia"/>
          <w:kern w:val="0"/>
          <w:lang w:val="zh-TW"/>
        </w:rPr>
        <w:t>伊入上帝的厝，提排列的餅來食，閣互伊跟隨的人，此號餅若呣是祭司，就攏呣應該食。」</w:t>
      </w:r>
    </w:p>
    <w:p w14:paraId="50814B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6:5 </w:t>
      </w:r>
      <w:r>
        <w:rPr>
          <w:rFonts w:ascii="新細明體" w:hint="eastAsia"/>
          <w:kern w:val="0"/>
          <w:lang w:val="zh-TW"/>
        </w:rPr>
        <w:t>閣給講：「人子也是安息日的主。」</w:t>
      </w:r>
    </w:p>
    <w:p w14:paraId="0B36D16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6:6 </w:t>
      </w:r>
      <w:r>
        <w:rPr>
          <w:rFonts w:ascii="新細明體" w:hint="eastAsia"/>
          <w:kern w:val="0"/>
          <w:lang w:val="zh-TW"/>
        </w:rPr>
        <w:t>閣一個安息日，耶穌入會堂教示，佇遐有一人伊的正手枯焦。</w:t>
      </w:r>
    </w:p>
    <w:p w14:paraId="510B9F6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6:7 </w:t>
      </w:r>
      <w:r>
        <w:rPr>
          <w:rFonts w:ascii="新細明體" w:hint="eastAsia"/>
          <w:kern w:val="0"/>
          <w:lang w:val="zh-TW"/>
        </w:rPr>
        <w:t>經學士及法利賽人當看伊佇安息日欲醫病抑無，意思是愛尋縫通告伊。</w:t>
      </w:r>
    </w:p>
    <w:p w14:paraId="45EFF7F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6:8 </w:t>
      </w:r>
      <w:r>
        <w:rPr>
          <w:rFonts w:ascii="新細明體" w:hint="eastAsia"/>
          <w:kern w:val="0"/>
          <w:lang w:val="zh-TW"/>
        </w:rPr>
        <w:t>耶穌知的意思，就給彼個手枯焦的人講：「起來！徛佇中央。」伊就起來徛。</w:t>
      </w:r>
    </w:p>
    <w:p w14:paraId="22093AC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6:9 </w:t>
      </w:r>
      <w:r>
        <w:rPr>
          <w:rFonts w:ascii="新細明體" w:hint="eastAsia"/>
          <w:kern w:val="0"/>
          <w:lang w:val="zh-TW"/>
        </w:rPr>
        <w:t>耶穌就對講：「我問恁，佇安息日行好事行歹事，救生命害生命，叨落一項卡合宜啊？」</w:t>
      </w:r>
    </w:p>
    <w:p w14:paraId="572132B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6:10 </w:t>
      </w:r>
      <w:r>
        <w:rPr>
          <w:rFonts w:ascii="新細明體" w:hint="eastAsia"/>
          <w:kern w:val="0"/>
          <w:lang w:val="zh-TW"/>
        </w:rPr>
        <w:t>就四界看眾人，給彼人講：「伸你的手！」伊伸出去，手就好好。</w:t>
      </w:r>
    </w:p>
    <w:p w14:paraId="2FA3A6C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6:11 </w:t>
      </w:r>
      <w:r>
        <w:rPr>
          <w:rFonts w:ascii="新細明體" w:hint="eastAsia"/>
          <w:kern w:val="0"/>
          <w:lang w:val="zh-TW"/>
        </w:rPr>
        <w:t>許個人滿心受氣，相及議論著怎樣來辦耶穌。</w:t>
      </w:r>
    </w:p>
    <w:p w14:paraId="34428D7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6:12 </w:t>
      </w:r>
      <w:r>
        <w:rPr>
          <w:rFonts w:ascii="新細明體" w:hint="eastAsia"/>
          <w:kern w:val="0"/>
          <w:lang w:val="zh-TW"/>
        </w:rPr>
        <w:t>當彼時，耶穌出去山裡祈禱，通暝祈求上帝；</w:t>
      </w:r>
    </w:p>
    <w:p w14:paraId="7838FDC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6:13 </w:t>
      </w:r>
      <w:r>
        <w:rPr>
          <w:rFonts w:ascii="新細明體" w:hint="eastAsia"/>
          <w:kern w:val="0"/>
          <w:lang w:val="zh-TW"/>
        </w:rPr>
        <w:t>到天光，就叫伊的學生來，對中間揀十二人，稱做使徒。</w:t>
      </w:r>
    </w:p>
    <w:p w14:paraId="3D6C409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6:14 </w:t>
      </w:r>
      <w:r>
        <w:rPr>
          <w:rFonts w:ascii="新細明體" w:hint="eastAsia"/>
          <w:kern w:val="0"/>
          <w:lang w:val="zh-TW"/>
        </w:rPr>
        <w:t>有西門（耶穌閣號伊的名做彼得），及伊的兄弟安得烈，閣有雅各及約翰，腓力及巴多羅買，</w:t>
      </w:r>
    </w:p>
    <w:p w14:paraId="7CF79CF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6:15 </w:t>
      </w:r>
      <w:r>
        <w:rPr>
          <w:rFonts w:ascii="新細明體" w:hint="eastAsia"/>
          <w:kern w:val="0"/>
          <w:lang w:val="zh-TW"/>
        </w:rPr>
        <w:t>馬太及多馬，亞勒腓的子雅各及稱做西羅底的西門，</w:t>
      </w:r>
    </w:p>
    <w:p w14:paraId="424E09C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6:16 </w:t>
      </w:r>
      <w:r>
        <w:rPr>
          <w:rFonts w:ascii="新細明體" w:hint="eastAsia"/>
          <w:kern w:val="0"/>
          <w:lang w:val="zh-TW"/>
        </w:rPr>
        <w:t>雅各的子猶大，及賣先生的加略人猶大。</w:t>
      </w:r>
    </w:p>
    <w:p w14:paraId="46D9BA9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6:17 </w:t>
      </w:r>
      <w:r>
        <w:rPr>
          <w:rFonts w:ascii="新細明體" w:hint="eastAsia"/>
          <w:kern w:val="0"/>
          <w:lang w:val="zh-TW"/>
        </w:rPr>
        <w:t>耶穌及落來，徛佇平的所在；有伊多多的學生及歸大陣的百姓，對猶太全地及耶路撒冷，以及推羅、西頓沿海墘的地來，欲聽伊，也欲得著醫好的病；</w:t>
      </w:r>
    </w:p>
    <w:p w14:paraId="29D7D52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6:18 </w:t>
      </w:r>
      <w:r>
        <w:rPr>
          <w:rFonts w:ascii="新細明體" w:hint="eastAsia"/>
          <w:kern w:val="0"/>
          <w:lang w:val="zh-TW"/>
        </w:rPr>
        <w:t>閣有互邪神所刁難的，也得著醫好。</w:t>
      </w:r>
    </w:p>
    <w:p w14:paraId="5819DA2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6:19 </w:t>
      </w:r>
      <w:r>
        <w:rPr>
          <w:rFonts w:ascii="新細明體" w:hint="eastAsia"/>
          <w:kern w:val="0"/>
          <w:lang w:val="zh-TW"/>
        </w:rPr>
        <w:t>眾人攏愛摸伊；因為有權能對伊出，來醫好大家。</w:t>
      </w:r>
    </w:p>
    <w:p w14:paraId="72D36DA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6:20 </w:t>
      </w:r>
      <w:r>
        <w:rPr>
          <w:rFonts w:ascii="新細明體" w:hint="eastAsia"/>
          <w:kern w:val="0"/>
          <w:lang w:val="zh-TW"/>
        </w:rPr>
        <w:t>耶穌抬目看伊的學生，講：恁喪鄉的人有福氣啊！因為上帝的國是恁的。</w:t>
      </w:r>
    </w:p>
    <w:p w14:paraId="342264D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6:21 </w:t>
      </w:r>
      <w:r>
        <w:rPr>
          <w:rFonts w:ascii="新細明體" w:hint="eastAsia"/>
          <w:kern w:val="0"/>
          <w:lang w:val="zh-TW"/>
        </w:rPr>
        <w:t>恁現在枵的人有福氣啊！因為恁欲得著飽。恁現在啼哭的人有福氣啊！因為恁欲笑。</w:t>
      </w:r>
    </w:p>
    <w:p w14:paraId="2682E5A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6:22 </w:t>
      </w:r>
      <w:r>
        <w:rPr>
          <w:rFonts w:ascii="新細明體" w:hint="eastAsia"/>
          <w:kern w:val="0"/>
          <w:lang w:val="zh-TW"/>
        </w:rPr>
        <w:t>「人為著人子來怨恨恁，拒絕恁，詈罵恁，掠恁的名做歹，來棄拺伊，恁就有福氣啊！</w:t>
      </w:r>
    </w:p>
    <w:p w14:paraId="06B1A3F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6:23 </w:t>
      </w:r>
      <w:r>
        <w:rPr>
          <w:rFonts w:ascii="新細明體" w:hint="eastAsia"/>
          <w:kern w:val="0"/>
          <w:lang w:val="zh-TW"/>
        </w:rPr>
        <w:t>當彼日，恁著歡喜趒跳，因為佇天裡恁的報賞是大。是的祖款待先知也是按呢。</w:t>
      </w:r>
    </w:p>
    <w:p w14:paraId="67ED1D1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6:24 </w:t>
      </w:r>
      <w:r>
        <w:rPr>
          <w:rFonts w:ascii="新細明體" w:hint="eastAsia"/>
          <w:kern w:val="0"/>
          <w:lang w:val="zh-TW"/>
        </w:rPr>
        <w:t>若是恁好額人有災禍啊！因為恁已經受著恁的安慰。</w:t>
      </w:r>
    </w:p>
    <w:p w14:paraId="0E80EE3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6:25 </w:t>
      </w:r>
      <w:r>
        <w:rPr>
          <w:rFonts w:ascii="新細明體" w:hint="eastAsia"/>
          <w:kern w:val="0"/>
          <w:lang w:val="zh-TW"/>
        </w:rPr>
        <w:t>恁現在飽的人有災禍啊！因為恁欲枵。恁現在笑的人有災禍啊！因為恁欲哀傷啼哭。</w:t>
      </w:r>
    </w:p>
    <w:p w14:paraId="033E9F8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6:26 </w:t>
      </w:r>
      <w:r>
        <w:rPr>
          <w:rFonts w:ascii="新細明體" w:hint="eastAsia"/>
          <w:kern w:val="0"/>
          <w:lang w:val="zh-TW"/>
        </w:rPr>
        <w:t>「恁互眾人謳咾的有災禍啊！因為的祖款待假的先知也是按呢。」</w:t>
      </w:r>
    </w:p>
    <w:p w14:paraId="147B9E3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6:27 </w:t>
      </w:r>
      <w:r>
        <w:rPr>
          <w:rFonts w:ascii="新細明體" w:hint="eastAsia"/>
          <w:kern w:val="0"/>
          <w:lang w:val="zh-TW"/>
        </w:rPr>
        <w:t>「若是我給恁聽的人講，對敵恁的，著疼！怨恨恁的，著好款待！</w:t>
      </w:r>
    </w:p>
    <w:p w14:paraId="6571947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6:28 </w:t>
      </w:r>
      <w:r>
        <w:rPr>
          <w:rFonts w:ascii="新細明體" w:hint="eastAsia"/>
          <w:kern w:val="0"/>
          <w:lang w:val="zh-TW"/>
        </w:rPr>
        <w:t>詈罵恁的，著給祝福！凌辱恁的，著替祈禱！</w:t>
      </w:r>
    </w:p>
    <w:p w14:paraId="5158E2E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6:29 </w:t>
      </w:r>
      <w:r>
        <w:rPr>
          <w:rFonts w:ascii="新細明體" w:hint="eastAsia"/>
          <w:kern w:val="0"/>
          <w:lang w:val="zh-TW"/>
        </w:rPr>
        <w:t>人搧你此旁的嘴，就著越彼旁向伊。人提恁的外衫，連內衫也莫得擋伊。</w:t>
      </w:r>
    </w:p>
    <w:p w14:paraId="5A05C40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6:30 </w:t>
      </w:r>
      <w:r>
        <w:rPr>
          <w:rFonts w:ascii="新細明體" w:hint="eastAsia"/>
          <w:kern w:val="0"/>
          <w:lang w:val="zh-TW"/>
        </w:rPr>
        <w:t>凡若求你的，著互伊。提你的物的，莫得閣給伊討。</w:t>
      </w:r>
    </w:p>
    <w:p w14:paraId="2A3E5A5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6:31 </w:t>
      </w:r>
      <w:r>
        <w:rPr>
          <w:rFonts w:ascii="新細明體" w:hint="eastAsia"/>
          <w:kern w:val="0"/>
          <w:lang w:val="zh-TW"/>
        </w:rPr>
        <w:t>恁愛人怎樣款待恁，也著按呢款待人。</w:t>
      </w:r>
    </w:p>
    <w:p w14:paraId="351DC4D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6:32 </w:t>
      </w:r>
      <w:r>
        <w:rPr>
          <w:rFonts w:ascii="新細明體" w:hint="eastAsia"/>
          <w:kern w:val="0"/>
          <w:lang w:val="zh-TW"/>
        </w:rPr>
        <w:t>恁若疼許個疼恁的，有甚麼恩惠？因為歹人也是疼許個疼的人。</w:t>
      </w:r>
    </w:p>
    <w:p w14:paraId="5214DC7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6:33 </w:t>
      </w:r>
      <w:r>
        <w:rPr>
          <w:rFonts w:ascii="新細明體" w:hint="eastAsia"/>
          <w:kern w:val="0"/>
          <w:lang w:val="zh-TW"/>
        </w:rPr>
        <w:t>恁若好款待許個好款待恁的，有甚麼恩惠？因為歹人也是按呢行。</w:t>
      </w:r>
    </w:p>
    <w:p w14:paraId="0559DCA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6:34 </w:t>
      </w:r>
      <w:r>
        <w:rPr>
          <w:rFonts w:ascii="新細明體" w:hint="eastAsia"/>
          <w:kern w:val="0"/>
          <w:lang w:val="zh-TW"/>
        </w:rPr>
        <w:t>恁若借許個，有通向望伊還的，有甚麼恩惠？因為歹人也借歹人，愛照數額來還。</w:t>
      </w:r>
    </w:p>
    <w:p w14:paraId="6373BBD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6:35 </w:t>
      </w:r>
      <w:r>
        <w:rPr>
          <w:rFonts w:ascii="新細明體" w:hint="eastAsia"/>
          <w:kern w:val="0"/>
          <w:lang w:val="zh-TW"/>
        </w:rPr>
        <w:t>若是恁著疼恁的對敵，好款待，借人也無絕望，恁的報賞就大，閣恁欲做至高者的子兒，因為伊好款待忘恩及歹的人。</w:t>
      </w:r>
    </w:p>
    <w:p w14:paraId="69F98BD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6:36 </w:t>
      </w:r>
      <w:r>
        <w:rPr>
          <w:rFonts w:ascii="新細明體" w:hint="eastAsia"/>
          <w:kern w:val="0"/>
          <w:lang w:val="zh-TW"/>
        </w:rPr>
        <w:t>所以恁著有憐憫，親像恁的父的憐憫一樣。」</w:t>
      </w:r>
    </w:p>
    <w:p w14:paraId="25763FB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6:37 </w:t>
      </w:r>
      <w:r>
        <w:rPr>
          <w:rFonts w:ascii="新細明體" w:hint="eastAsia"/>
          <w:kern w:val="0"/>
          <w:lang w:val="zh-TW"/>
        </w:rPr>
        <w:t>「莫得批評人，就無抵著批評；莫得責罪人，就無抵著責罪；恁放人息，就欲放恁息；</w:t>
      </w:r>
    </w:p>
    <w:p w14:paraId="447771C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6:38 </w:t>
      </w:r>
      <w:r>
        <w:rPr>
          <w:rFonts w:ascii="新細明體" w:hint="eastAsia"/>
          <w:kern w:val="0"/>
          <w:lang w:val="zh-TW"/>
        </w:rPr>
        <w:t>互人，就欲互恁，欲用足額的斗，扼、搖，互伊實到出來，傾佇恁的衫仔帕；因為恁用甚麼量來量，也欲按呢倒量互恁。」</w:t>
      </w:r>
    </w:p>
    <w:p w14:paraId="3554A36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6:39 </w:t>
      </w:r>
      <w:r>
        <w:rPr>
          <w:rFonts w:ascii="新細明體" w:hint="eastAsia"/>
          <w:kern w:val="0"/>
          <w:lang w:val="zh-TW"/>
        </w:rPr>
        <w:t>閣用譬喻給講：「睛暝的會給睛暝的導路嗎？二個豈攏跋落陷</w:t>
      </w:r>
      <w:r>
        <w:rPr>
          <w:rFonts w:ascii="新細明體" w:hint="eastAsia"/>
          <w:kern w:val="0"/>
          <w:lang w:val="zh-TW"/>
        </w:rPr>
        <w:lastRenderedPageBreak/>
        <w:t>坑嗎？</w:t>
      </w:r>
    </w:p>
    <w:p w14:paraId="0B0D848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6:40 </w:t>
      </w:r>
      <w:r>
        <w:rPr>
          <w:rFonts w:ascii="新細明體" w:hint="eastAsia"/>
          <w:kern w:val="0"/>
          <w:lang w:val="zh-TW"/>
        </w:rPr>
        <w:t>學生會過先生；總是見若成做齊備的欲親像伊的先生。</w:t>
      </w:r>
    </w:p>
    <w:p w14:paraId="20A20E4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6:41 </w:t>
      </w:r>
      <w:r>
        <w:rPr>
          <w:rFonts w:ascii="新細明體" w:hint="eastAsia"/>
          <w:kern w:val="0"/>
          <w:lang w:val="zh-TW"/>
        </w:rPr>
        <w:t>閣你怎樣看見兄弟目睭內的草仔幼，也無想你目睭內的楹仔柴啊？</w:t>
      </w:r>
    </w:p>
    <w:p w14:paraId="040A8E7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6:42 </w:t>
      </w:r>
      <w:r>
        <w:rPr>
          <w:rFonts w:ascii="新細明體" w:hint="eastAsia"/>
          <w:kern w:val="0"/>
          <w:lang w:val="zh-TW"/>
        </w:rPr>
        <w:t>抑是欲豈會給你的兄弟講：『兄弟啊，你目睭內的草仔幼互我給你提去』，也本身無看見你目睭內的楹仔柴啊？假好的人啊！代先提去你目睭內的楹仔柴，才會明明看見，通提去兄弟目睭內的草仔幼。」</w:t>
      </w:r>
    </w:p>
    <w:p w14:paraId="2408287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6:43 </w:t>
      </w:r>
      <w:r>
        <w:rPr>
          <w:rFonts w:ascii="新細明體" w:hint="eastAsia"/>
          <w:kern w:val="0"/>
          <w:lang w:val="zh-TW"/>
        </w:rPr>
        <w:t>「因為，無有好樹結歹果子，也無有歹樹結好果子。</w:t>
      </w:r>
    </w:p>
    <w:p w14:paraId="6804869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6:44 </w:t>
      </w:r>
      <w:r>
        <w:rPr>
          <w:rFonts w:ascii="新細明體" w:hint="eastAsia"/>
          <w:kern w:val="0"/>
          <w:lang w:val="zh-TW"/>
        </w:rPr>
        <w:t>因為逐欉樹對伊家己的果子，來識伊。莿帕內無人挽無花果，草茦內無人摘葡萄。</w:t>
      </w:r>
    </w:p>
    <w:p w14:paraId="10AD0FC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6:45 </w:t>
      </w:r>
      <w:r>
        <w:rPr>
          <w:rFonts w:ascii="新細明體" w:hint="eastAsia"/>
          <w:kern w:val="0"/>
          <w:lang w:val="zh-TW"/>
        </w:rPr>
        <w:t>好人對伊的心所積聚的好來發出好；歹人對伊所積聚的歹來發出歹；因為對心所充滿的，嘴就講出。」</w:t>
      </w:r>
    </w:p>
    <w:p w14:paraId="5A42F77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6:46 </w:t>
      </w:r>
      <w:r>
        <w:rPr>
          <w:rFonts w:ascii="新細明體" w:hint="eastAsia"/>
          <w:kern w:val="0"/>
          <w:lang w:val="zh-TW"/>
        </w:rPr>
        <w:t>「恁啥事稱呼我『主啊，主啊』也無行我所講的啊？</w:t>
      </w:r>
    </w:p>
    <w:p w14:paraId="561D917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6:47 </w:t>
      </w:r>
      <w:r>
        <w:rPr>
          <w:rFonts w:ascii="新細明體" w:hint="eastAsia"/>
          <w:kern w:val="0"/>
          <w:lang w:val="zh-TW"/>
        </w:rPr>
        <w:t>見若就近我，聽我諸個話來行伊的人，我欲報恁知彼個人親像甚麼：</w:t>
      </w:r>
    </w:p>
    <w:p w14:paraId="476148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6:48 </w:t>
      </w:r>
      <w:r>
        <w:rPr>
          <w:rFonts w:ascii="新細明體" w:hint="eastAsia"/>
          <w:kern w:val="0"/>
          <w:lang w:val="zh-TW"/>
        </w:rPr>
        <w:t>伊是親像人起厝，掘互伊深，下地基佇石磐頂；大水一下到，溪流沖著厝，會搖動伊，因為伊起得好。</w:t>
      </w:r>
    </w:p>
    <w:p w14:paraId="7A23ABF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6:49 </w:t>
      </w:r>
      <w:r>
        <w:rPr>
          <w:rFonts w:ascii="新細明體" w:hint="eastAsia"/>
          <w:kern w:val="0"/>
          <w:lang w:val="zh-TW"/>
        </w:rPr>
        <w:t>若是聽了無行的人，是親像人起厝佇土頂，無下地基；溪流沖著伊，就倒，彼間厝的倒壞是傷重。」</w:t>
      </w:r>
    </w:p>
    <w:p w14:paraId="0D63BBFC" w14:textId="77777777" w:rsidR="00B939D6" w:rsidRDefault="00B939D6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458A5D42" w14:textId="77777777" w:rsidR="008B444B" w:rsidRPr="00B939D6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B939D6">
        <w:rPr>
          <w:rFonts w:ascii="新細明體" w:hint="eastAsia"/>
          <w:color w:val="FF0000"/>
          <w:kern w:val="0"/>
          <w:lang w:val="zh-TW"/>
        </w:rPr>
        <w:t>路加福音</w:t>
      </w:r>
      <w:r w:rsidRPr="00B939D6">
        <w:rPr>
          <w:rFonts w:ascii="新細明體"/>
          <w:color w:val="FF0000"/>
          <w:kern w:val="0"/>
          <w:lang w:val="zh-TW"/>
        </w:rPr>
        <w:t xml:space="preserve"> 7:1 </w:t>
      </w:r>
      <w:r w:rsidRPr="00B939D6">
        <w:rPr>
          <w:rFonts w:ascii="新細明體" w:hint="eastAsia"/>
          <w:color w:val="FF0000"/>
          <w:kern w:val="0"/>
          <w:lang w:val="zh-TW"/>
        </w:rPr>
        <w:t>耶穌講互百姓聽的話攏明白，就入迦百農。</w:t>
      </w:r>
    </w:p>
    <w:p w14:paraId="68287E1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7:2 </w:t>
      </w:r>
      <w:r>
        <w:rPr>
          <w:rFonts w:ascii="新細明體" w:hint="eastAsia"/>
          <w:kern w:val="0"/>
          <w:lang w:val="zh-TW"/>
        </w:rPr>
        <w:t>有一個百總所對重的奴僕患著病，</w:t>
      </w:r>
      <w:r w:rsidR="0065315D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欲死。</w:t>
      </w:r>
    </w:p>
    <w:p w14:paraId="747B609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7:3 </w:t>
      </w:r>
      <w:r>
        <w:rPr>
          <w:rFonts w:ascii="新細明體" w:hint="eastAsia"/>
          <w:kern w:val="0"/>
          <w:lang w:val="zh-TW"/>
        </w:rPr>
        <w:t>百總聽見耶穌的事，就差猶太的長老幾若人求伊來救伊的奴僕。</w:t>
      </w:r>
    </w:p>
    <w:p w14:paraId="3C35B8A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7:4 </w:t>
      </w:r>
      <w:r w:rsidR="0065315D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就近耶穌，切切求伊講：「此人會堪得你給伊行此個代誌；</w:t>
      </w:r>
    </w:p>
    <w:p w14:paraId="73F9CE3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7:5 </w:t>
      </w:r>
      <w:r>
        <w:rPr>
          <w:rFonts w:ascii="新細明體" w:hint="eastAsia"/>
          <w:kern w:val="0"/>
          <w:lang w:val="zh-TW"/>
        </w:rPr>
        <w:t>因為伊疼咱的百姓，閣本身替咱起會堂。」</w:t>
      </w:r>
    </w:p>
    <w:p w14:paraId="5169BF6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7:6 </w:t>
      </w:r>
      <w:r>
        <w:rPr>
          <w:rFonts w:ascii="新細明體" w:hint="eastAsia"/>
          <w:kern w:val="0"/>
          <w:lang w:val="zh-TW"/>
        </w:rPr>
        <w:t>耶穌及</w:t>
      </w:r>
      <w:r w:rsidR="0065315D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去。離厝無偌遠，百總差幾若個朋友就近伊，給伊講：「主啊！呣通勞煩；你到我的厝，我當</w:t>
      </w:r>
      <w:r w:rsidR="0065315D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起。</w:t>
      </w:r>
    </w:p>
    <w:p w14:paraId="60E0593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7:7 </w:t>
      </w:r>
      <w:r>
        <w:rPr>
          <w:rFonts w:ascii="新細明體" w:hint="eastAsia"/>
          <w:kern w:val="0"/>
          <w:lang w:val="zh-TW"/>
        </w:rPr>
        <w:t>我也掠做家己</w:t>
      </w:r>
      <w:r w:rsidR="0065315D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堪得就近你，你若講一句話，我的奴僕就會好。</w:t>
      </w:r>
    </w:p>
    <w:p w14:paraId="19CC40F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7:8 </w:t>
      </w:r>
      <w:r>
        <w:rPr>
          <w:rFonts w:ascii="新細明體" w:hint="eastAsia"/>
          <w:kern w:val="0"/>
          <w:lang w:val="zh-TW"/>
        </w:rPr>
        <w:t>因為我也是互人管的人，也有兵互我管，給此個講：『去！』伊就去；給彼個講：『來！』伊就來；給我的奴僕講：『行按呢！』伊就行按呢。」</w:t>
      </w:r>
    </w:p>
    <w:p w14:paraId="4BE437D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7:9 </w:t>
      </w:r>
      <w:r>
        <w:rPr>
          <w:rFonts w:ascii="新細明體" w:hint="eastAsia"/>
          <w:kern w:val="0"/>
          <w:lang w:val="zh-TW"/>
        </w:rPr>
        <w:t>耶穌聽見諸個話，就奇怪伊，越轉身給隨伊的眾人講：「我給恁講，親像此號的信，連以色列中我猶未曾抵著。」</w:t>
      </w:r>
    </w:p>
    <w:p w14:paraId="0D3F083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7:10 </w:t>
      </w:r>
      <w:r>
        <w:rPr>
          <w:rFonts w:ascii="新細明體" w:hint="eastAsia"/>
          <w:kern w:val="0"/>
          <w:lang w:val="zh-TW"/>
        </w:rPr>
        <w:t>所差的人倒去到厝，看見奴僕已經好好。</w:t>
      </w:r>
    </w:p>
    <w:p w14:paraId="462B59B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7:11 </w:t>
      </w:r>
      <w:r>
        <w:rPr>
          <w:rFonts w:ascii="新細明體" w:hint="eastAsia"/>
          <w:kern w:val="0"/>
          <w:lang w:val="zh-TW"/>
        </w:rPr>
        <w:t>閣無偌久，耶穌去一個城，名叫拿因，伊的學生及歸陣人及伊同行。</w:t>
      </w:r>
    </w:p>
    <w:p w14:paraId="081E51C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7:12 </w:t>
      </w:r>
      <w:r>
        <w:rPr>
          <w:rFonts w:ascii="新細明體" w:hint="eastAsia"/>
          <w:kern w:val="0"/>
          <w:lang w:val="zh-TW"/>
        </w:rPr>
        <w:t>欲近城門，抵當有人扛一個死人出來。伊的老母孤孤生此個子；閣是守寡。城內有多多人送伊。</w:t>
      </w:r>
    </w:p>
    <w:p w14:paraId="0E33CF8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7:13 </w:t>
      </w:r>
      <w:r>
        <w:rPr>
          <w:rFonts w:ascii="新細明體" w:hint="eastAsia"/>
          <w:kern w:val="0"/>
          <w:lang w:val="zh-TW"/>
        </w:rPr>
        <w:t>主看見就憐憫伊，給伊講：「莫得哮！」</w:t>
      </w:r>
    </w:p>
    <w:p w14:paraId="74AE3E0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7:14 </w:t>
      </w:r>
      <w:r>
        <w:rPr>
          <w:rFonts w:ascii="新細明體" w:hint="eastAsia"/>
          <w:kern w:val="0"/>
          <w:lang w:val="zh-TW"/>
        </w:rPr>
        <w:t>就倚去摸彼個靠身屍的架，扛的人停腳。伊就講：「少年人啊，我給你講，起來！」</w:t>
      </w:r>
    </w:p>
    <w:p w14:paraId="5B8E31F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7:15 </w:t>
      </w:r>
      <w:r>
        <w:rPr>
          <w:rFonts w:ascii="新細明體" w:hint="eastAsia"/>
          <w:kern w:val="0"/>
          <w:lang w:val="zh-TW"/>
        </w:rPr>
        <w:t>死的人就起來坐，續講話。</w:t>
      </w:r>
    </w:p>
    <w:p w14:paraId="791EA23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7:16 </w:t>
      </w:r>
      <w:r>
        <w:rPr>
          <w:rFonts w:ascii="新細明體" w:hint="eastAsia"/>
          <w:kern w:val="0"/>
          <w:lang w:val="zh-TW"/>
        </w:rPr>
        <w:t>耶穌就將伊互伊的老母。眾人攏驚惶，歸榮光上帝，講：「大先知有興起佇咱中間！」閣講：「上帝有看顧伊的百姓！」</w:t>
      </w:r>
    </w:p>
    <w:p w14:paraId="27423CF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7:17 </w:t>
      </w:r>
      <w:r>
        <w:rPr>
          <w:rFonts w:ascii="新細明體" w:hint="eastAsia"/>
          <w:kern w:val="0"/>
          <w:lang w:val="zh-TW"/>
        </w:rPr>
        <w:t>對按呢耶穌此個名聲遍傳佇猶太及周圍的地方。</w:t>
      </w:r>
    </w:p>
    <w:p w14:paraId="3329F56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7:18 </w:t>
      </w:r>
      <w:r>
        <w:rPr>
          <w:rFonts w:ascii="新細明體" w:hint="eastAsia"/>
          <w:kern w:val="0"/>
          <w:lang w:val="zh-TW"/>
        </w:rPr>
        <w:t>約翰的學生將諸個事攏總報的先生知。</w:t>
      </w:r>
    </w:p>
    <w:p w14:paraId="6BB814D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7:19 </w:t>
      </w:r>
      <w:r>
        <w:rPr>
          <w:rFonts w:ascii="新細明體" w:hint="eastAsia"/>
          <w:kern w:val="0"/>
          <w:lang w:val="zh-TW"/>
        </w:rPr>
        <w:t>伊就叫伊的學生二人來，差就近主，講：「所欲來的是你嗎？抑是阮著向望別人啊？」</w:t>
      </w:r>
    </w:p>
    <w:p w14:paraId="100413D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7:20 </w:t>
      </w:r>
      <w:r>
        <w:rPr>
          <w:rFonts w:ascii="新細明體" w:hint="eastAsia"/>
          <w:kern w:val="0"/>
          <w:lang w:val="zh-TW"/>
        </w:rPr>
        <w:t>彼二人已經到，就講：「行洗禮約翰差阮就近你講：『欲來的是你嗎？抑是阮著向望別人啊？』」</w:t>
      </w:r>
    </w:p>
    <w:p w14:paraId="077AA8B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7:21 </w:t>
      </w:r>
      <w:r>
        <w:rPr>
          <w:rFonts w:ascii="新細明體" w:hint="eastAsia"/>
          <w:kern w:val="0"/>
          <w:lang w:val="zh-TW"/>
        </w:rPr>
        <w:t>彼時，耶穌醫好多多破病的痛疼的，患著鬼的，閣互多多睛暝的得著看見。</w:t>
      </w:r>
    </w:p>
    <w:p w14:paraId="07A7BE3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7:22 </w:t>
      </w:r>
      <w:r>
        <w:rPr>
          <w:rFonts w:ascii="新細明體" w:hint="eastAsia"/>
          <w:kern w:val="0"/>
          <w:lang w:val="zh-TW"/>
        </w:rPr>
        <w:t>就應講：「恁著去，將恁所看見所聽見的報約翰知，就是睛暝的看見，跛腳的行，癩的清氣，臭耳聾的聽見，死的人復活，喪鄉人得著聽福音。</w:t>
      </w:r>
    </w:p>
    <w:p w14:paraId="4938106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7:23 </w:t>
      </w:r>
      <w:r>
        <w:rPr>
          <w:rFonts w:ascii="新細明體" w:hint="eastAsia"/>
          <w:kern w:val="0"/>
          <w:lang w:val="zh-TW"/>
        </w:rPr>
        <w:t>見若無佇我來著觸的，有福氣！」</w:t>
      </w:r>
    </w:p>
    <w:p w14:paraId="06D9240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7:24 </w:t>
      </w:r>
      <w:r>
        <w:rPr>
          <w:rFonts w:ascii="新細明體" w:hint="eastAsia"/>
          <w:kern w:val="0"/>
          <w:lang w:val="zh-TW"/>
        </w:rPr>
        <w:t>約翰所差的人去了，耶穌才提起約翰對眾人講：「恁前出去曠野，欲看甚麼？是蘆竹互風吹振動嗎？</w:t>
      </w:r>
    </w:p>
    <w:p w14:paraId="534791E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7:25 </w:t>
      </w:r>
      <w:r>
        <w:rPr>
          <w:rFonts w:ascii="新細明體" w:hint="eastAsia"/>
          <w:kern w:val="0"/>
          <w:lang w:val="zh-TW"/>
        </w:rPr>
        <w:t>恁出去，欲看甚麼？是人穿幼軟的衣裳嗎？你看，穿衫行伍、享受宴樂的是佇王宮。</w:t>
      </w:r>
    </w:p>
    <w:p w14:paraId="7BB6478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7:26 </w:t>
      </w:r>
      <w:r>
        <w:rPr>
          <w:rFonts w:ascii="新細明體" w:hint="eastAsia"/>
          <w:kern w:val="0"/>
          <w:lang w:val="zh-TW"/>
        </w:rPr>
        <w:t>按呢，恁出去欲看甚麼？先知人嗎？是啦，我給恁講，也是卡贏過先知的。</w:t>
      </w:r>
    </w:p>
    <w:p w14:paraId="1AE3E23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7:27 </w:t>
      </w:r>
      <w:r>
        <w:rPr>
          <w:rFonts w:ascii="新細明體" w:hint="eastAsia"/>
          <w:kern w:val="0"/>
          <w:lang w:val="zh-TW"/>
        </w:rPr>
        <w:t>此人就是經裡所指的講：『你看，我差我的使者佇你的面前，伊欲佇你的頭前備辦你的路。』</w:t>
      </w:r>
    </w:p>
    <w:p w14:paraId="336AF4E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7:28 </w:t>
      </w:r>
      <w:r>
        <w:rPr>
          <w:rFonts w:ascii="新細明體" w:hint="eastAsia"/>
          <w:kern w:val="0"/>
          <w:lang w:val="zh-TW"/>
        </w:rPr>
        <w:t>我給恁講，婦仁人所生，未有卡大約翰的；總是佇上帝國的微細的猶卡大伊。」</w:t>
      </w:r>
    </w:p>
    <w:p w14:paraId="2943463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7:29 </w:t>
      </w:r>
      <w:r>
        <w:rPr>
          <w:rFonts w:ascii="新細明體" w:hint="eastAsia"/>
          <w:kern w:val="0"/>
          <w:lang w:val="zh-TW"/>
        </w:rPr>
        <w:t>眾百姓及抽餉的人，已經受約翰的洗禮，一下聽見這，就稱呼上帝做義；</w:t>
      </w:r>
    </w:p>
    <w:p w14:paraId="14E8D00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7:30 </w:t>
      </w:r>
      <w:r>
        <w:rPr>
          <w:rFonts w:ascii="新細明體" w:hint="eastAsia"/>
          <w:kern w:val="0"/>
          <w:lang w:val="zh-TW"/>
        </w:rPr>
        <w:t>若是法利賽人及教律法的先生無受伊的洗禮，家己拍無上帝的旨意。</w:t>
      </w:r>
    </w:p>
    <w:p w14:paraId="428214B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7:31 </w:t>
      </w:r>
      <w:r>
        <w:rPr>
          <w:rFonts w:ascii="新細明體" w:hint="eastAsia"/>
          <w:kern w:val="0"/>
          <w:lang w:val="zh-TW"/>
        </w:rPr>
        <w:t>主講：「此世代的人我欲用甚麼來比並？是親像甚麼啊？</w:t>
      </w:r>
    </w:p>
    <w:p w14:paraId="13612E0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7:32 </w:t>
      </w:r>
      <w:r>
        <w:rPr>
          <w:rFonts w:ascii="新細明體" w:hint="eastAsia"/>
          <w:kern w:val="0"/>
          <w:lang w:val="zh-TW"/>
        </w:rPr>
        <w:t>是親像囝仔坐佇街市裡，相叫講：阮對恁歕笛仔，恁無跳舞；阮曾悲哀，恁無啼哭。</w:t>
      </w:r>
    </w:p>
    <w:p w14:paraId="122EDCC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7:33 </w:t>
      </w:r>
      <w:r>
        <w:rPr>
          <w:rFonts w:ascii="新細明體" w:hint="eastAsia"/>
          <w:kern w:val="0"/>
          <w:lang w:val="zh-TW"/>
        </w:rPr>
        <w:t>因為行洗禮的約翰來，無食餅，無飲酒，恁就講伊患著鬼。</w:t>
      </w:r>
    </w:p>
    <w:p w14:paraId="2AD917F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7:34 </w:t>
      </w:r>
      <w:r>
        <w:rPr>
          <w:rFonts w:ascii="新細明體" w:hint="eastAsia"/>
          <w:kern w:val="0"/>
          <w:lang w:val="zh-TW"/>
        </w:rPr>
        <w:t>人子來，也食也飲，恁就講伊是貪食好酒的人，抽餉的及歹人的朋友。</w:t>
      </w:r>
    </w:p>
    <w:p w14:paraId="6579056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7:35 </w:t>
      </w:r>
      <w:r>
        <w:rPr>
          <w:rFonts w:ascii="新細明體" w:hint="eastAsia"/>
          <w:kern w:val="0"/>
          <w:lang w:val="zh-TW"/>
        </w:rPr>
        <w:t>若是智慧對伊的眾子顯明伊是著。」</w:t>
      </w:r>
    </w:p>
    <w:p w14:paraId="6ED0C30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7:36 </w:t>
      </w:r>
      <w:r>
        <w:rPr>
          <w:rFonts w:ascii="新細明體" w:hint="eastAsia"/>
          <w:kern w:val="0"/>
          <w:lang w:val="zh-TW"/>
        </w:rPr>
        <w:t>有一個法利賽人請耶穌相及食；伊就入法利賽人的厝坐桌。</w:t>
      </w:r>
    </w:p>
    <w:p w14:paraId="59D73E2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7:37 </w:t>
      </w:r>
      <w:r>
        <w:rPr>
          <w:rFonts w:ascii="新細明體" w:hint="eastAsia"/>
          <w:kern w:val="0"/>
          <w:lang w:val="zh-TW"/>
        </w:rPr>
        <w:t>抵當城內有一個歹婦仁人，知伊坐桌佇法利賽人的厝，就帶貯香油的玉罐來，</w:t>
      </w:r>
    </w:p>
    <w:p w14:paraId="31796C1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7:38 </w:t>
      </w:r>
      <w:r>
        <w:rPr>
          <w:rFonts w:ascii="新細明體" w:hint="eastAsia"/>
          <w:kern w:val="0"/>
          <w:lang w:val="zh-TW"/>
        </w:rPr>
        <w:t>徛佇耶穌的後面，倚伊的腳啼哭，有目屎滴　伊的腳，就用伊的頭毛拭伊，閣捷捷唚伊的腳，用香油抹伊。</w:t>
      </w:r>
    </w:p>
    <w:p w14:paraId="1A35629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7:39 </w:t>
      </w:r>
      <w:r>
        <w:rPr>
          <w:rFonts w:ascii="新細明體" w:hint="eastAsia"/>
          <w:kern w:val="0"/>
          <w:lang w:val="zh-TW"/>
        </w:rPr>
        <w:t>請耶穌的法利賽人看見按呢，心內想講：「此人若是先知，的確會知摸伊的人是是誰，閣是甚麼號的婦仁人；就是歹人。」</w:t>
      </w:r>
    </w:p>
    <w:p w14:paraId="0D14DED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7:40 </w:t>
      </w:r>
      <w:r>
        <w:rPr>
          <w:rFonts w:ascii="新細明體" w:hint="eastAsia"/>
          <w:kern w:val="0"/>
          <w:lang w:val="zh-TW"/>
        </w:rPr>
        <w:t>耶穌應伊講：「西門！我有話欲給你講。」西門講：「先生，請你講。」</w:t>
      </w:r>
    </w:p>
    <w:p w14:paraId="74B625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7:41 </w:t>
      </w:r>
      <w:r>
        <w:rPr>
          <w:rFonts w:ascii="新細明體" w:hint="eastAsia"/>
          <w:kern w:val="0"/>
          <w:lang w:val="zh-TW"/>
        </w:rPr>
        <w:t>伊就講：「某個債主有二人欠伊的債；一個欠伊五百個銀仔，一個欠伊五十；</w:t>
      </w:r>
    </w:p>
    <w:p w14:paraId="0AC633A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7:42 </w:t>
      </w:r>
      <w:r>
        <w:rPr>
          <w:rFonts w:ascii="新細明體" w:hint="eastAsia"/>
          <w:kern w:val="0"/>
          <w:lang w:val="zh-TW"/>
        </w:rPr>
        <w:t>既然無通還，債主就赦免二人。按呢，就叨落一個卡疼債主啊？」</w:t>
      </w:r>
    </w:p>
    <w:p w14:paraId="70B7F63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7:43 </w:t>
      </w:r>
      <w:r>
        <w:rPr>
          <w:rFonts w:ascii="新細明體" w:hint="eastAsia"/>
          <w:kern w:val="0"/>
          <w:lang w:val="zh-TW"/>
        </w:rPr>
        <w:t>西門應講：「我拍算是彼個互伊赦免卡多的。」耶穌給伊講：「你所斷的是著。」</w:t>
      </w:r>
    </w:p>
    <w:p w14:paraId="5C6D7B7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7:44 </w:t>
      </w:r>
      <w:r>
        <w:rPr>
          <w:rFonts w:ascii="新細明體" w:hint="eastAsia"/>
          <w:kern w:val="0"/>
          <w:lang w:val="zh-TW"/>
        </w:rPr>
        <w:t>就越頭向婦仁人，給西門講：「你看見此個婦仁人無？我入你的厝，你無用水互我洗腳；若是伊用目屎滴　我的腳，用頭毛拭伊。</w:t>
      </w:r>
    </w:p>
    <w:p w14:paraId="6F2561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7:45 </w:t>
      </w:r>
      <w:r>
        <w:rPr>
          <w:rFonts w:ascii="新細明體" w:hint="eastAsia"/>
          <w:kern w:val="0"/>
          <w:lang w:val="zh-TW"/>
        </w:rPr>
        <w:t>你無給我唚；獨獨伊對我入來的時唚我的腳無息。</w:t>
      </w:r>
    </w:p>
    <w:p w14:paraId="0816DE4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7:46 </w:t>
      </w:r>
      <w:r>
        <w:rPr>
          <w:rFonts w:ascii="新細明體" w:hint="eastAsia"/>
          <w:kern w:val="0"/>
          <w:lang w:val="zh-TW"/>
        </w:rPr>
        <w:t>你無用油抹我的頭殼；若是伊用香油抹我的腳。</w:t>
      </w:r>
    </w:p>
    <w:p w14:paraId="705AEBD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7:47 </w:t>
      </w:r>
      <w:r>
        <w:rPr>
          <w:rFonts w:ascii="新細明體" w:hint="eastAsia"/>
          <w:kern w:val="0"/>
          <w:lang w:val="zh-TW"/>
        </w:rPr>
        <w:t>所以我給你講，伊多多的罪過已經赦免，因為伊的疼是多，若是得著赦免少的，伊的疼也是少。」</w:t>
      </w:r>
    </w:p>
    <w:p w14:paraId="6B1675F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7:48 </w:t>
      </w:r>
      <w:r>
        <w:rPr>
          <w:rFonts w:ascii="新細明體" w:hint="eastAsia"/>
          <w:kern w:val="0"/>
          <w:lang w:val="zh-TW"/>
        </w:rPr>
        <w:t>就給婦仁人講：「你的罪赦啦。」</w:t>
      </w:r>
    </w:p>
    <w:p w14:paraId="57B85D1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7:49 </w:t>
      </w:r>
      <w:r>
        <w:rPr>
          <w:rFonts w:ascii="新細明體" w:hint="eastAsia"/>
          <w:kern w:val="0"/>
          <w:lang w:val="zh-TW"/>
        </w:rPr>
        <w:t>同桌的人心內講：「此個赦罪的是甚麼人。」</w:t>
      </w:r>
    </w:p>
    <w:p w14:paraId="56D75B5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7:50 </w:t>
      </w:r>
      <w:r>
        <w:rPr>
          <w:rFonts w:ascii="新細明體" w:hint="eastAsia"/>
          <w:kern w:val="0"/>
          <w:lang w:val="zh-TW"/>
        </w:rPr>
        <w:t>耶穌對婦仁人講：「你的信有救你；做你安心倒去！」</w:t>
      </w:r>
    </w:p>
    <w:p w14:paraId="38739B24" w14:textId="77777777" w:rsidR="00BC09AC" w:rsidRDefault="00BC09AC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1ED93191" w14:textId="77777777" w:rsidR="008B444B" w:rsidRPr="00BC09AC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BC09AC">
        <w:rPr>
          <w:rFonts w:ascii="新細明體" w:hint="eastAsia"/>
          <w:color w:val="FF0000"/>
          <w:kern w:val="0"/>
          <w:lang w:val="zh-TW"/>
        </w:rPr>
        <w:t>路加福音</w:t>
      </w:r>
      <w:r w:rsidRPr="00BC09AC">
        <w:rPr>
          <w:rFonts w:ascii="新細明體"/>
          <w:color w:val="FF0000"/>
          <w:kern w:val="0"/>
          <w:lang w:val="zh-TW"/>
        </w:rPr>
        <w:t xml:space="preserve"> 8:1 </w:t>
      </w:r>
      <w:r w:rsidRPr="00BC09AC">
        <w:rPr>
          <w:rFonts w:ascii="新細明體" w:hint="eastAsia"/>
          <w:color w:val="FF0000"/>
          <w:kern w:val="0"/>
          <w:lang w:val="zh-TW"/>
        </w:rPr>
        <w:t>過無幾日，耶穌四界行逐個城逐個鄉社，宣傳來報揚上帝國的福音。十二個學生也及伊去，</w:t>
      </w:r>
    </w:p>
    <w:p w14:paraId="0D4F4A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8:2 </w:t>
      </w:r>
      <w:r>
        <w:rPr>
          <w:rFonts w:ascii="新細明體" w:hint="eastAsia"/>
          <w:kern w:val="0"/>
          <w:lang w:val="zh-TW"/>
        </w:rPr>
        <w:t>也有幾若個婦仁人，有的曾患著鬼，有的有破病今已經得著醫好，其中有抹大拉的馬利亞（曾有七個鬼對伊出去），</w:t>
      </w:r>
    </w:p>
    <w:p w14:paraId="35E1BEB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8:3 </w:t>
      </w:r>
      <w:r>
        <w:rPr>
          <w:rFonts w:ascii="新細明體" w:hint="eastAsia"/>
          <w:kern w:val="0"/>
          <w:lang w:val="zh-TW"/>
        </w:rPr>
        <w:t>閣有希律的管家苦撒的某約亞拿，閣有蘇撒拿，以外猶有多多婦仁人，攏用所有的來服事。</w:t>
      </w:r>
    </w:p>
    <w:p w14:paraId="305E57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8:4 </w:t>
      </w:r>
      <w:r>
        <w:rPr>
          <w:rFonts w:ascii="新細明體" w:hint="eastAsia"/>
          <w:kern w:val="0"/>
          <w:lang w:val="zh-TW"/>
        </w:rPr>
        <w:t>有多多人聚集，閣有人對逐個城來就近伊，彼時耶穌設譬喻給講：</w:t>
      </w:r>
    </w:p>
    <w:p w14:paraId="2E4C245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8:5 </w:t>
      </w:r>
      <w:r>
        <w:rPr>
          <w:rFonts w:ascii="新細明體" w:hint="eastAsia"/>
          <w:kern w:val="0"/>
          <w:lang w:val="zh-TW"/>
        </w:rPr>
        <w:t>「有撒種的出去撒種。撒的時，有的磕落佇路邊，互人所踏，天中的飛鳥一盡食伊。</w:t>
      </w:r>
    </w:p>
    <w:p w14:paraId="3A1A3B1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8:6 </w:t>
      </w:r>
      <w:r>
        <w:rPr>
          <w:rFonts w:ascii="新細明體" w:hint="eastAsia"/>
          <w:kern w:val="0"/>
          <w:lang w:val="zh-TW"/>
        </w:rPr>
        <w:t>有的磕落佇石盤頂，發起來就乾去，因為無潤澤。</w:t>
      </w:r>
    </w:p>
    <w:p w14:paraId="1B59273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8:7 </w:t>
      </w:r>
      <w:r>
        <w:rPr>
          <w:rFonts w:ascii="新細明體" w:hint="eastAsia"/>
          <w:kern w:val="0"/>
          <w:lang w:val="zh-TW"/>
        </w:rPr>
        <w:t>有的磕落佇茦仔中，茦仔平平發起來，遮蔽伊。</w:t>
      </w:r>
    </w:p>
    <w:p w14:paraId="46421E4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8:8 </w:t>
      </w:r>
      <w:r>
        <w:rPr>
          <w:rFonts w:ascii="新細明體" w:hint="eastAsia"/>
          <w:kern w:val="0"/>
          <w:lang w:val="zh-TW"/>
        </w:rPr>
        <w:t>有的磕落佇好的土地，發起來結實到一百倍。」諸個話講了，就叫講：「有耳孔通聽的，著聽！」</w:t>
      </w:r>
    </w:p>
    <w:p w14:paraId="718F831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8:9 </w:t>
      </w:r>
      <w:r>
        <w:rPr>
          <w:rFonts w:ascii="新細明體" w:hint="eastAsia"/>
          <w:kern w:val="0"/>
          <w:lang w:val="zh-TW"/>
        </w:rPr>
        <w:t>伊的學生問伊，此個譬喻怎樣。</w:t>
      </w:r>
    </w:p>
    <w:p w14:paraId="29A4331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8:10 </w:t>
      </w:r>
      <w:r>
        <w:rPr>
          <w:rFonts w:ascii="新細明體" w:hint="eastAsia"/>
          <w:kern w:val="0"/>
          <w:lang w:val="zh-TW"/>
        </w:rPr>
        <w:t>耶穌講：「上帝國的奧妙互恁知；若是對別人，就用譬喻，欲互看，看見，聽也曉悟。」</w:t>
      </w:r>
    </w:p>
    <w:p w14:paraId="1B49B6D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8:11 </w:t>
      </w:r>
      <w:r>
        <w:rPr>
          <w:rFonts w:ascii="新細明體" w:hint="eastAsia"/>
          <w:kern w:val="0"/>
          <w:lang w:val="zh-TW"/>
        </w:rPr>
        <w:t>「此個譬喻就是按呢：種子就是上帝的道理。</w:t>
      </w:r>
    </w:p>
    <w:p w14:paraId="75F7ADF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8:12 </w:t>
      </w:r>
      <w:r>
        <w:rPr>
          <w:rFonts w:ascii="新細明體" w:hint="eastAsia"/>
          <w:kern w:val="0"/>
          <w:lang w:val="zh-TW"/>
        </w:rPr>
        <w:t>佇路邊的，就是人聽見道理，魔鬼就來，對的心內將道理搶去，免得信來得著救。</w:t>
      </w:r>
    </w:p>
    <w:p w14:paraId="39D8E8F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8:13 </w:t>
      </w:r>
      <w:r>
        <w:rPr>
          <w:rFonts w:ascii="新細明體" w:hint="eastAsia"/>
          <w:kern w:val="0"/>
          <w:lang w:val="zh-TW"/>
        </w:rPr>
        <w:t>佇石磐頂的，就是人聽了歡喜承受道理，若是無根，是暫時信若定，抵著試煉的時就悖謬。</w:t>
      </w:r>
    </w:p>
    <w:p w14:paraId="516E33A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8:14 </w:t>
      </w:r>
      <w:r>
        <w:rPr>
          <w:rFonts w:ascii="新細明體" w:hint="eastAsia"/>
          <w:kern w:val="0"/>
          <w:lang w:val="zh-TW"/>
        </w:rPr>
        <w:t>落佇茦仔內的，諸個就是人聽了就去，互在生的掛慮、貨財、宴樂所遮蔽，就結呣成粒。</w:t>
      </w:r>
    </w:p>
    <w:p w14:paraId="0BC08B6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8:15 </w:t>
      </w:r>
      <w:r>
        <w:rPr>
          <w:rFonts w:ascii="新細明體" w:hint="eastAsia"/>
          <w:kern w:val="0"/>
          <w:lang w:val="zh-TW"/>
        </w:rPr>
        <w:t>佇好土地的，諸個就是人用好閣善良的心聽道理來執守伊，閣吞來結實。」</w:t>
      </w:r>
    </w:p>
    <w:p w14:paraId="74B099F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8:16 </w:t>
      </w:r>
      <w:r>
        <w:rPr>
          <w:rFonts w:ascii="新細明體" w:hint="eastAsia"/>
          <w:kern w:val="0"/>
          <w:lang w:val="zh-TW"/>
        </w:rPr>
        <w:t>「無人點燈用器具來蓋伊，抑是下佇眠床下，就是下佇燈台頂，互</w:t>
      </w:r>
      <w:r>
        <w:rPr>
          <w:rFonts w:ascii="新細明體" w:hint="eastAsia"/>
          <w:kern w:val="0"/>
          <w:lang w:val="zh-TW"/>
        </w:rPr>
        <w:lastRenderedPageBreak/>
        <w:t>入來的人看見彼個光。</w:t>
      </w:r>
    </w:p>
    <w:p w14:paraId="360EED9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8:17 </w:t>
      </w:r>
      <w:r>
        <w:rPr>
          <w:rFonts w:ascii="新細明體" w:hint="eastAsia"/>
          <w:kern w:val="0"/>
          <w:lang w:val="zh-TW"/>
        </w:rPr>
        <w:t>因為無有隱密也將來無露現的；無有秘密將來無互人知閣露現的。</w:t>
      </w:r>
    </w:p>
    <w:p w14:paraId="75BCE24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8:18 </w:t>
      </w:r>
      <w:r>
        <w:rPr>
          <w:rFonts w:ascii="新細明體" w:hint="eastAsia"/>
          <w:kern w:val="0"/>
          <w:lang w:val="zh-TW"/>
        </w:rPr>
        <w:t>所以，恁著謹慎怎樣來聽；因為見若有的，欲互伊；無的，連伊家己掠做有的，也欲給伊搶去。」</w:t>
      </w:r>
    </w:p>
    <w:p w14:paraId="6A41179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8:19 </w:t>
      </w:r>
      <w:r>
        <w:rPr>
          <w:rFonts w:ascii="新細明體" w:hint="eastAsia"/>
          <w:kern w:val="0"/>
          <w:lang w:val="zh-TW"/>
        </w:rPr>
        <w:t>耶穌的老母及兄弟來就近伊，因為人多，得近倚。</w:t>
      </w:r>
    </w:p>
    <w:p w14:paraId="5E3270B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8:20 </w:t>
      </w:r>
      <w:r>
        <w:rPr>
          <w:rFonts w:ascii="新細明體" w:hint="eastAsia"/>
          <w:kern w:val="0"/>
          <w:lang w:val="zh-TW"/>
        </w:rPr>
        <w:t>有人給伊講：「你的老母及你的兄弟徛佇外面，愛欲看你。」</w:t>
      </w:r>
    </w:p>
    <w:p w14:paraId="501A0DA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8:21 </w:t>
      </w:r>
      <w:r>
        <w:rPr>
          <w:rFonts w:ascii="新細明體" w:hint="eastAsia"/>
          <w:kern w:val="0"/>
          <w:lang w:val="zh-TW"/>
        </w:rPr>
        <w:t>伊應講：「我的老母及我的兄弟，就是諸個聽上帝的道理來行的人。」</w:t>
      </w:r>
    </w:p>
    <w:p w14:paraId="128B2B0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8:22 </w:t>
      </w:r>
      <w:r>
        <w:rPr>
          <w:rFonts w:ascii="新細明體" w:hint="eastAsia"/>
          <w:kern w:val="0"/>
          <w:lang w:val="zh-TW"/>
        </w:rPr>
        <w:t>有一日，耶穌及伊的學生上船，給講：「咱來去湖的彼旁岸。」就開船。</w:t>
      </w:r>
    </w:p>
    <w:p w14:paraId="7FFE26B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8:23 </w:t>
      </w:r>
      <w:r>
        <w:rPr>
          <w:rFonts w:ascii="新細明體" w:hint="eastAsia"/>
          <w:kern w:val="0"/>
          <w:lang w:val="zh-TW"/>
        </w:rPr>
        <w:t>行的時，耶穌睏去。有颶頭風拍落來湖裡，船內的水差不多滿，盡在危險。</w:t>
      </w:r>
    </w:p>
    <w:p w14:paraId="5421559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8:24 </w:t>
      </w:r>
      <w:r>
        <w:rPr>
          <w:rFonts w:ascii="新細明體" w:hint="eastAsia"/>
          <w:kern w:val="0"/>
          <w:lang w:val="zh-TW"/>
        </w:rPr>
        <w:t>學生近倚叫伊醒，講：「先生啊！先生啊！欲無命啦！」伊就醒，責備風及海湧；風湧就息，也平定。</w:t>
      </w:r>
    </w:p>
    <w:p w14:paraId="1DDE34F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8:25 </w:t>
      </w:r>
      <w:r>
        <w:rPr>
          <w:rFonts w:ascii="新細明體" w:hint="eastAsia"/>
          <w:kern w:val="0"/>
          <w:lang w:val="zh-TW"/>
        </w:rPr>
        <w:t>伊就給學生講：「恁的信佇叨落？」就驚惶奇怪，相及講：「這是甚麼人？命令風及水，也順伊？」</w:t>
      </w:r>
    </w:p>
    <w:p w14:paraId="70A396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8:26 </w:t>
      </w:r>
      <w:r>
        <w:rPr>
          <w:rFonts w:ascii="新細明體" w:hint="eastAsia"/>
          <w:kern w:val="0"/>
          <w:lang w:val="zh-TW"/>
        </w:rPr>
        <w:t>船到格拉森人的地方，就是加利利的對面。</w:t>
      </w:r>
    </w:p>
    <w:p w14:paraId="4EC9808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8:27 </w:t>
      </w:r>
      <w:r>
        <w:rPr>
          <w:rFonts w:ascii="新細明體" w:hint="eastAsia"/>
          <w:kern w:val="0"/>
          <w:lang w:val="zh-TW"/>
        </w:rPr>
        <w:t>耶穌離開船上岸，有一人對城裡出來抵著伊，是患著鬼的。久久無穿衫，無厝內，獨獨佇墳墓中。</w:t>
      </w:r>
    </w:p>
    <w:p w14:paraId="2355A22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8:28 </w:t>
      </w:r>
      <w:r>
        <w:rPr>
          <w:rFonts w:ascii="新細明體" w:hint="eastAsia"/>
          <w:kern w:val="0"/>
          <w:lang w:val="zh-TW"/>
        </w:rPr>
        <w:t>看見耶穌就喉叫，仆佇伊的面前，大聲講：「至高上帝的子耶穌，我及你有甚麼干涉？求你莫得苦楚我！」</w:t>
      </w:r>
    </w:p>
    <w:p w14:paraId="273B62F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8:29 </w:t>
      </w:r>
      <w:r>
        <w:rPr>
          <w:rFonts w:ascii="新細明體" w:hint="eastAsia"/>
          <w:kern w:val="0"/>
          <w:lang w:val="zh-TW"/>
        </w:rPr>
        <w:t>因為耶穌有命令邪神對彼個人出來。因為邪神常常掠伊；人用鐵鍊鍊伊，用腳銬銬伊，來顧守伊，伊就掇斷所縛伊的器具，伊互鬼趕到曠野。</w:t>
      </w:r>
    </w:p>
    <w:p w14:paraId="2C50E75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8:30 </w:t>
      </w:r>
      <w:r>
        <w:rPr>
          <w:rFonts w:ascii="新細明體" w:hint="eastAsia"/>
          <w:kern w:val="0"/>
          <w:lang w:val="zh-TW"/>
        </w:rPr>
        <w:t>耶穌問伊講；「你叫甚麼名？」伊講：「營」；因為有多多鬼入伊。</w:t>
      </w:r>
    </w:p>
    <w:p w14:paraId="36C8ACC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8:31 </w:t>
      </w:r>
      <w:r>
        <w:rPr>
          <w:rFonts w:ascii="新細明體" w:hint="eastAsia"/>
          <w:kern w:val="0"/>
          <w:lang w:val="zh-TW"/>
        </w:rPr>
        <w:t>鬼求耶穌，莫得吩咐入深淵。</w:t>
      </w:r>
    </w:p>
    <w:p w14:paraId="4B985D6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8:32 </w:t>
      </w:r>
      <w:r>
        <w:rPr>
          <w:rFonts w:ascii="新細明體" w:hint="eastAsia"/>
          <w:kern w:val="0"/>
          <w:lang w:val="zh-TW"/>
        </w:rPr>
        <w:t>佇遐有歸陣豬佇山裡討食。鬼求伊，准入許個豬。就准，</w:t>
      </w:r>
    </w:p>
    <w:p w14:paraId="2F430FF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8:33 </w:t>
      </w:r>
      <w:r>
        <w:rPr>
          <w:rFonts w:ascii="新細明體" w:hint="eastAsia"/>
          <w:kern w:val="0"/>
          <w:lang w:val="zh-TW"/>
        </w:rPr>
        <w:t>鬼就對彼人出去，入許個豬。歸陣豬就走落山坪，落湖激死。</w:t>
      </w:r>
    </w:p>
    <w:p w14:paraId="3AC8DD6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8:34 </w:t>
      </w:r>
      <w:r>
        <w:rPr>
          <w:rFonts w:ascii="新細明體" w:hint="eastAsia"/>
          <w:kern w:val="0"/>
          <w:lang w:val="zh-TW"/>
        </w:rPr>
        <w:t>顧豬的看見此個代誌就走去，報城內及鄉社的人知。</w:t>
      </w:r>
    </w:p>
    <w:p w14:paraId="46E3CF9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8:35 </w:t>
      </w:r>
      <w:r>
        <w:rPr>
          <w:rFonts w:ascii="新細明體" w:hint="eastAsia"/>
          <w:kern w:val="0"/>
          <w:lang w:val="zh-TW"/>
        </w:rPr>
        <w:t>就出來愛看此個代誌；就近耶穌，抵著鬼所對伊出來彼人，穿衫，嗐哉，坐佇耶穌腳下，就驚。</w:t>
      </w:r>
    </w:p>
    <w:p w14:paraId="2C9F3BF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8:36 </w:t>
      </w:r>
      <w:r>
        <w:rPr>
          <w:rFonts w:ascii="新細明體" w:hint="eastAsia"/>
          <w:kern w:val="0"/>
          <w:lang w:val="zh-TW"/>
        </w:rPr>
        <w:t>看見的人將患著鬼的人怎樣得著救報知。</w:t>
      </w:r>
    </w:p>
    <w:p w14:paraId="73CBDBA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8:37 </w:t>
      </w:r>
      <w:r>
        <w:rPr>
          <w:rFonts w:ascii="新細明體" w:hint="eastAsia"/>
          <w:kern w:val="0"/>
          <w:lang w:val="zh-TW"/>
        </w:rPr>
        <w:t>格拉森四方的人，攏求耶穌離開，因為大驚的緣故；伊就上船倒轉去。</w:t>
      </w:r>
    </w:p>
    <w:p w14:paraId="6EB6719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8:38 </w:t>
      </w:r>
      <w:r>
        <w:rPr>
          <w:rFonts w:ascii="新細明體" w:hint="eastAsia"/>
          <w:kern w:val="0"/>
          <w:lang w:val="zh-TW"/>
        </w:rPr>
        <w:t>鬼所對伊出去的人求欲及伊去，若是耶穌差伊去，講：</w:t>
      </w:r>
    </w:p>
    <w:p w14:paraId="68311C5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8:39 </w:t>
      </w:r>
      <w:r>
        <w:rPr>
          <w:rFonts w:ascii="新細明體" w:hint="eastAsia"/>
          <w:kern w:val="0"/>
          <w:lang w:val="zh-TW"/>
        </w:rPr>
        <w:t>「倒去恁兜，將上帝為著你行許大的事排列互人知。」伊就去，遍城宣傳耶穌為著伊所行許大的事。</w:t>
      </w:r>
    </w:p>
    <w:p w14:paraId="3F1988D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8:40 </w:t>
      </w:r>
      <w:r>
        <w:rPr>
          <w:rFonts w:ascii="新細明體" w:hint="eastAsia"/>
          <w:kern w:val="0"/>
          <w:lang w:val="zh-TW"/>
        </w:rPr>
        <w:t>耶穌倒轉來的時，眾人接納伊，因為攏聽候伊。</w:t>
      </w:r>
    </w:p>
    <w:p w14:paraId="51A3089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8:41 </w:t>
      </w:r>
      <w:r>
        <w:rPr>
          <w:rFonts w:ascii="新細明體" w:hint="eastAsia"/>
          <w:kern w:val="0"/>
          <w:lang w:val="zh-TW"/>
        </w:rPr>
        <w:t>有一人名叫睚魯，就是管會堂的，來仆佇耶穌的腳下，</w:t>
      </w:r>
    </w:p>
    <w:p w14:paraId="768CEE4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8:42 </w:t>
      </w:r>
      <w:r>
        <w:rPr>
          <w:rFonts w:ascii="新細明體" w:hint="eastAsia"/>
          <w:kern w:val="0"/>
          <w:lang w:val="zh-TW"/>
        </w:rPr>
        <w:t>求伊到伊的家；因為伊有孤生的查某子，約略十二歲，欲死。耶穌去的時，眾人挨夾伊。</w:t>
      </w:r>
    </w:p>
    <w:p w14:paraId="179D215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8:43 </w:t>
      </w:r>
      <w:r>
        <w:rPr>
          <w:rFonts w:ascii="新細明體" w:hint="eastAsia"/>
          <w:kern w:val="0"/>
          <w:lang w:val="zh-TW"/>
        </w:rPr>
        <w:t>有一個婦仁人，血漏十二年，因為請醫生家伙破到了，無一人會醫好伊。</w:t>
      </w:r>
    </w:p>
    <w:p w14:paraId="0213AA8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8:44 </w:t>
      </w:r>
      <w:r>
        <w:rPr>
          <w:rFonts w:ascii="新細明體" w:hint="eastAsia"/>
          <w:kern w:val="0"/>
          <w:lang w:val="zh-TW"/>
        </w:rPr>
        <w:t>來到耶穌的尻脊後，摸伊衫仔裾的鬚，血漏即時止。</w:t>
      </w:r>
    </w:p>
    <w:p w14:paraId="47825DF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8:45 </w:t>
      </w:r>
      <w:r>
        <w:rPr>
          <w:rFonts w:ascii="新細明體" w:hint="eastAsia"/>
          <w:kern w:val="0"/>
          <w:lang w:val="zh-TW"/>
        </w:rPr>
        <w:t>耶穌講：「摸我的是是誰？」大家講無。彼得及同行的人講：「先生，眾人迫倚夾著你。」</w:t>
      </w:r>
    </w:p>
    <w:p w14:paraId="6F5C249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8:46 </w:t>
      </w:r>
      <w:r>
        <w:rPr>
          <w:rFonts w:ascii="新細明體" w:hint="eastAsia"/>
          <w:kern w:val="0"/>
          <w:lang w:val="zh-TW"/>
        </w:rPr>
        <w:t>耶穌講：「有人摸我，因為我知有權能對我出。」</w:t>
      </w:r>
    </w:p>
    <w:p w14:paraId="3CF4FE3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8:47 </w:t>
      </w:r>
      <w:r>
        <w:rPr>
          <w:rFonts w:ascii="新細明體" w:hint="eastAsia"/>
          <w:kern w:val="0"/>
          <w:lang w:val="zh-TW"/>
        </w:rPr>
        <w:t>婦仁人看伊囥密，愕愕惙來仆佇伊腳下，當眾人的面前講明摸伊的緣故，及伊怎樣連鞭好。</w:t>
      </w:r>
    </w:p>
    <w:p w14:paraId="1DC853F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8:48 </w:t>
      </w:r>
      <w:r>
        <w:rPr>
          <w:rFonts w:ascii="新細明體" w:hint="eastAsia"/>
          <w:kern w:val="0"/>
          <w:lang w:val="zh-TW"/>
        </w:rPr>
        <w:t>耶穌給伊講：「婦仁人啊，你的信有救你；做你安心倒去！」</w:t>
      </w:r>
    </w:p>
    <w:p w14:paraId="294A5DD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8:49 </w:t>
      </w:r>
      <w:r>
        <w:rPr>
          <w:rFonts w:ascii="新細明體" w:hint="eastAsia"/>
          <w:kern w:val="0"/>
          <w:lang w:val="zh-TW"/>
        </w:rPr>
        <w:t>伊猶講的時，有人對管會堂者的家來，講：「你的查某子已經死，免勞動先生。」</w:t>
      </w:r>
    </w:p>
    <w:p w14:paraId="24FDACB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8:50 </w:t>
      </w:r>
      <w:r>
        <w:rPr>
          <w:rFonts w:ascii="新細明體" w:hint="eastAsia"/>
          <w:kern w:val="0"/>
          <w:lang w:val="zh-TW"/>
        </w:rPr>
        <w:t>耶穌聽見就應伊講：「呣免驚，只有著信，伊就得著救。」</w:t>
      </w:r>
    </w:p>
    <w:p w14:paraId="32D691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8:51 </w:t>
      </w:r>
      <w:r>
        <w:rPr>
          <w:rFonts w:ascii="新細明體" w:hint="eastAsia"/>
          <w:kern w:val="0"/>
          <w:lang w:val="zh-TW"/>
        </w:rPr>
        <w:t>已經到伊的家，佇彼得、約翰、雅各，及查某囝仔的父母以外，呣准別人及伊入去。</w:t>
      </w:r>
    </w:p>
    <w:p w14:paraId="6C9083F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8:52 </w:t>
      </w:r>
      <w:r>
        <w:rPr>
          <w:rFonts w:ascii="新細明體" w:hint="eastAsia"/>
          <w:kern w:val="0"/>
          <w:lang w:val="zh-TW"/>
        </w:rPr>
        <w:t>眾人啼哭，為著伊來搥胸。耶穌講：「莫得啼哭！因為伊呣是死，是睏若定。」</w:t>
      </w:r>
    </w:p>
    <w:p w14:paraId="7F22C05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8:53 </w:t>
      </w:r>
      <w:r>
        <w:rPr>
          <w:rFonts w:ascii="新細明體" w:hint="eastAsia"/>
          <w:kern w:val="0"/>
          <w:lang w:val="zh-TW"/>
        </w:rPr>
        <w:t>就恥笑伊，因為知伊已經死啦。</w:t>
      </w:r>
    </w:p>
    <w:p w14:paraId="733AADE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8:54 </w:t>
      </w:r>
      <w:r>
        <w:rPr>
          <w:rFonts w:ascii="新細明體" w:hint="eastAsia"/>
          <w:kern w:val="0"/>
          <w:lang w:val="zh-TW"/>
        </w:rPr>
        <w:t>耶穌牽查某囝仔的手，叫講：「查某囝仔，起來！」</w:t>
      </w:r>
    </w:p>
    <w:p w14:paraId="2D2DD24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8:55 </w:t>
      </w:r>
      <w:r>
        <w:rPr>
          <w:rFonts w:ascii="新細明體" w:hint="eastAsia"/>
          <w:kern w:val="0"/>
          <w:lang w:val="zh-TW"/>
        </w:rPr>
        <w:t>伊的神復倒，即時起來。耶穌吩咐互伊食。</w:t>
      </w:r>
    </w:p>
    <w:p w14:paraId="51E8CE8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8:56 </w:t>
      </w:r>
      <w:r>
        <w:rPr>
          <w:rFonts w:ascii="新細明體" w:hint="eastAsia"/>
          <w:kern w:val="0"/>
          <w:lang w:val="zh-TW"/>
        </w:rPr>
        <w:t>伊的父母卬愕；耶穌命令，莫得將所行的給人講。</w:t>
      </w:r>
    </w:p>
    <w:p w14:paraId="46138706" w14:textId="77777777" w:rsidR="00BC09AC" w:rsidRDefault="00BC09AC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6B47D7A0" w14:textId="77777777" w:rsidR="008B444B" w:rsidRPr="00BC09AC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BC09AC">
        <w:rPr>
          <w:rFonts w:ascii="新細明體" w:hint="eastAsia"/>
          <w:color w:val="FF0000"/>
          <w:kern w:val="0"/>
          <w:lang w:val="zh-TW"/>
        </w:rPr>
        <w:t>路加福音</w:t>
      </w:r>
      <w:r w:rsidRPr="00BC09AC">
        <w:rPr>
          <w:rFonts w:ascii="新細明體"/>
          <w:color w:val="FF0000"/>
          <w:kern w:val="0"/>
          <w:lang w:val="zh-TW"/>
        </w:rPr>
        <w:t xml:space="preserve"> 9:1 </w:t>
      </w:r>
      <w:r w:rsidRPr="00BC09AC">
        <w:rPr>
          <w:rFonts w:ascii="新細明體" w:hint="eastAsia"/>
          <w:color w:val="FF0000"/>
          <w:kern w:val="0"/>
          <w:lang w:val="zh-TW"/>
        </w:rPr>
        <w:t>耶穌叫十二個學生攏來，互有能力、權柄，會制壓攏總的鬼，醫好病症，</w:t>
      </w:r>
    </w:p>
    <w:p w14:paraId="3E27F30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9:2 </w:t>
      </w:r>
      <w:r>
        <w:rPr>
          <w:rFonts w:ascii="新細明體" w:hint="eastAsia"/>
          <w:kern w:val="0"/>
          <w:lang w:val="zh-TW"/>
        </w:rPr>
        <w:t>就差去傳上帝的國，醫好破病人，</w:t>
      </w:r>
    </w:p>
    <w:p w14:paraId="1DA2847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9:3 </w:t>
      </w:r>
      <w:r>
        <w:rPr>
          <w:rFonts w:ascii="新細明體" w:hint="eastAsia"/>
          <w:kern w:val="0"/>
          <w:lang w:val="zh-TW"/>
        </w:rPr>
        <w:t>閣對講：「莫得帶路費，莫得枴仔，莫得褡褳，莫得乾糧，莫得銀，也莫得二領衫。</w:t>
      </w:r>
    </w:p>
    <w:p w14:paraId="7EC1BDC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9:4 </w:t>
      </w:r>
      <w:r>
        <w:rPr>
          <w:rFonts w:ascii="新細明體" w:hint="eastAsia"/>
          <w:kern w:val="0"/>
          <w:lang w:val="zh-TW"/>
        </w:rPr>
        <w:t>見所入的厝，著住佇遐，也著對遐起身。</w:t>
      </w:r>
    </w:p>
    <w:p w14:paraId="699A334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9:5 </w:t>
      </w:r>
      <w:r>
        <w:rPr>
          <w:rFonts w:ascii="新細明體" w:hint="eastAsia"/>
          <w:kern w:val="0"/>
          <w:lang w:val="zh-TW"/>
        </w:rPr>
        <w:t>凡若呣接納恁的，出的城的時，著拂去恁腳裡的土粉，來干證。」</w:t>
      </w:r>
    </w:p>
    <w:p w14:paraId="5BAD858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9:6 </w:t>
      </w:r>
      <w:r>
        <w:rPr>
          <w:rFonts w:ascii="新細明體" w:hint="eastAsia"/>
          <w:kern w:val="0"/>
          <w:lang w:val="zh-TW"/>
        </w:rPr>
        <w:t>學生就出去，遍行許個鄉社傳福音，逐所在醫病。</w:t>
      </w:r>
    </w:p>
    <w:p w14:paraId="2AE967D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9:7 </w:t>
      </w:r>
      <w:r>
        <w:rPr>
          <w:rFonts w:ascii="新細明體" w:hint="eastAsia"/>
          <w:kern w:val="0"/>
          <w:lang w:val="zh-TW"/>
        </w:rPr>
        <w:t>分封的人君希律聽見一切的事，就不止躊躇；因為有人講：「約翰對死人中復活」；</w:t>
      </w:r>
    </w:p>
    <w:p w14:paraId="5742438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9:8 </w:t>
      </w:r>
      <w:r>
        <w:rPr>
          <w:rFonts w:ascii="新細明體" w:hint="eastAsia"/>
          <w:kern w:val="0"/>
          <w:lang w:val="zh-TW"/>
        </w:rPr>
        <w:t>有的講：「以利亞出現」；也有的講：「古早的先知一人復活。」</w:t>
      </w:r>
    </w:p>
    <w:p w14:paraId="24248AE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9:9 </w:t>
      </w:r>
      <w:r>
        <w:rPr>
          <w:rFonts w:ascii="新細明體" w:hint="eastAsia"/>
          <w:kern w:val="0"/>
          <w:lang w:val="zh-TW"/>
        </w:rPr>
        <w:t>若是希律講：「約翰我已經給伊頭，今我聽見伊此號事，這是甚麼人？」就尋機會愛看見伊。</w:t>
      </w:r>
    </w:p>
    <w:p w14:paraId="28F0732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9:10 </w:t>
      </w:r>
      <w:r>
        <w:rPr>
          <w:rFonts w:ascii="新細明體" w:hint="eastAsia"/>
          <w:kern w:val="0"/>
          <w:lang w:val="zh-TW"/>
        </w:rPr>
        <w:t>使徒倒來，將所行的排列互耶穌聽，耶穌就導退開，到一個城，名伯賽大。</w:t>
      </w:r>
    </w:p>
    <w:p w14:paraId="2B7DF5A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9:11 </w:t>
      </w:r>
      <w:r>
        <w:rPr>
          <w:rFonts w:ascii="新細明體" w:hint="eastAsia"/>
          <w:kern w:val="0"/>
          <w:lang w:val="zh-TW"/>
        </w:rPr>
        <w:t>若是眾人知，就隨伊；伊接納，對講論上帝的國，凡若欠用醫病就給伊醫。</w:t>
      </w:r>
    </w:p>
    <w:p w14:paraId="1A46161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9:12 </w:t>
      </w:r>
      <w:r>
        <w:rPr>
          <w:rFonts w:ascii="新細明體" w:hint="eastAsia"/>
          <w:kern w:val="0"/>
          <w:lang w:val="zh-TW"/>
        </w:rPr>
        <w:t>日欲落，十二個學生來給伊講：「請四散眾人，互去四圍的鄉社及山場投歇設法食，因為咱遮是曠野的所在。」</w:t>
      </w:r>
    </w:p>
    <w:p w14:paraId="0DCAEF1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9:13 </w:t>
      </w:r>
      <w:r>
        <w:rPr>
          <w:rFonts w:ascii="新細明體" w:hint="eastAsia"/>
          <w:kern w:val="0"/>
          <w:lang w:val="zh-TW"/>
        </w:rPr>
        <w:t>耶穌對講：「恁互食！」講：「阮若無去替諸個眾人買食，就不過有五個餅，二尾魚若定。」</w:t>
      </w:r>
    </w:p>
    <w:p w14:paraId="3D43F53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9:14 </w:t>
      </w:r>
      <w:r>
        <w:rPr>
          <w:rFonts w:ascii="新細明體" w:hint="eastAsia"/>
          <w:kern w:val="0"/>
          <w:lang w:val="zh-TW"/>
        </w:rPr>
        <w:t>因為許個人約略有五千。耶穌對學生講：「互眾人坐歸列，每列五</w:t>
      </w:r>
      <w:r>
        <w:rPr>
          <w:rFonts w:ascii="新細明體" w:hint="eastAsia"/>
          <w:kern w:val="0"/>
          <w:lang w:val="zh-TW"/>
        </w:rPr>
        <w:lastRenderedPageBreak/>
        <w:t>十人。」</w:t>
      </w:r>
    </w:p>
    <w:p w14:paraId="7322217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9:15 </w:t>
      </w:r>
      <w:r>
        <w:rPr>
          <w:rFonts w:ascii="新細明體" w:hint="eastAsia"/>
          <w:kern w:val="0"/>
          <w:lang w:val="zh-TW"/>
        </w:rPr>
        <w:t>學生照按呢行，互眾人攏坐。</w:t>
      </w:r>
    </w:p>
    <w:p w14:paraId="7F6B4CD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9:16 </w:t>
      </w:r>
      <w:r>
        <w:rPr>
          <w:rFonts w:ascii="新細明體" w:hint="eastAsia"/>
          <w:kern w:val="0"/>
          <w:lang w:val="zh-TW"/>
        </w:rPr>
        <w:t>耶穌提五個餅，二尾魚，向天祝謝，來擘伊，互學生排佇眾人的面前。</w:t>
      </w:r>
    </w:p>
    <w:p w14:paraId="5270AAC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9:17 </w:t>
      </w:r>
      <w:r>
        <w:rPr>
          <w:rFonts w:ascii="新細明體" w:hint="eastAsia"/>
          <w:kern w:val="0"/>
          <w:lang w:val="zh-TW"/>
        </w:rPr>
        <w:t>攏食夠飽，拾所剩的屑仔十二筐。</w:t>
      </w:r>
    </w:p>
    <w:p w14:paraId="47537A5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9:18 </w:t>
      </w:r>
      <w:r>
        <w:rPr>
          <w:rFonts w:ascii="新細明體" w:hint="eastAsia"/>
          <w:kern w:val="0"/>
          <w:lang w:val="zh-TW"/>
        </w:rPr>
        <w:t>耶穌家己祈禱，學生及伊佇遐。伊就問講：「眾人講我是是誰？」</w:t>
      </w:r>
    </w:p>
    <w:p w14:paraId="688844D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9:19 </w:t>
      </w:r>
      <w:r>
        <w:rPr>
          <w:rFonts w:ascii="新細明體" w:hint="eastAsia"/>
          <w:kern w:val="0"/>
          <w:lang w:val="zh-TW"/>
        </w:rPr>
        <w:t>應講：「是行洗禮的約翰；也有人講是以利亞；閣有人講是古早的先知一人復活。」</w:t>
      </w:r>
    </w:p>
    <w:p w14:paraId="4EC6275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9:20 </w:t>
      </w:r>
      <w:r>
        <w:rPr>
          <w:rFonts w:ascii="新細明體" w:hint="eastAsia"/>
          <w:kern w:val="0"/>
          <w:lang w:val="zh-TW"/>
        </w:rPr>
        <w:t>伊給講：「若是恁講我是是誰？」彼得應講；「是上帝的基督。」</w:t>
      </w:r>
    </w:p>
    <w:p w14:paraId="22E07E7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9:21 </w:t>
      </w:r>
      <w:r>
        <w:rPr>
          <w:rFonts w:ascii="新細明體" w:hint="eastAsia"/>
          <w:kern w:val="0"/>
          <w:lang w:val="zh-TW"/>
        </w:rPr>
        <w:t>伊就禁戒，莫得將這給人講，</w:t>
      </w:r>
    </w:p>
    <w:p w14:paraId="19605BB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9:22 </w:t>
      </w:r>
      <w:r>
        <w:rPr>
          <w:rFonts w:ascii="新細明體" w:hint="eastAsia"/>
          <w:kern w:val="0"/>
          <w:lang w:val="zh-TW"/>
        </w:rPr>
        <w:t>續講：「人子的確著受多多艱苦，互諸個長老、祭司頭、經學士所棄拺，閣受害死，第三日復活。」</w:t>
      </w:r>
    </w:p>
    <w:p w14:paraId="20AC70E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9:23 </w:t>
      </w:r>
      <w:r>
        <w:rPr>
          <w:rFonts w:ascii="新細明體" w:hint="eastAsia"/>
          <w:kern w:val="0"/>
          <w:lang w:val="zh-TW"/>
        </w:rPr>
        <w:t>閣對眾人講：「若有人愛隨我，就著看無家己，日日夯伊的十字架來隨我。</w:t>
      </w:r>
    </w:p>
    <w:p w14:paraId="1274F2F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9:24 </w:t>
      </w:r>
      <w:r>
        <w:rPr>
          <w:rFonts w:ascii="新細明體" w:hint="eastAsia"/>
          <w:kern w:val="0"/>
          <w:lang w:val="zh-TW"/>
        </w:rPr>
        <w:t>因為見若愛救伊的生命的，欲失落伊；總是見若為著我來失落伊的生命的，欲救伊。</w:t>
      </w:r>
    </w:p>
    <w:p w14:paraId="2B99B06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9:25 </w:t>
      </w:r>
      <w:r>
        <w:rPr>
          <w:rFonts w:ascii="新細明體" w:hint="eastAsia"/>
          <w:kern w:val="0"/>
          <w:lang w:val="zh-TW"/>
        </w:rPr>
        <w:t>因為人若得著全世界，來失落家己，損壞家己，有甚麼利益啊？</w:t>
      </w:r>
    </w:p>
    <w:p w14:paraId="4211C5A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9:26 </w:t>
      </w:r>
      <w:r>
        <w:rPr>
          <w:rFonts w:ascii="新細明體" w:hint="eastAsia"/>
          <w:kern w:val="0"/>
          <w:lang w:val="zh-TW"/>
        </w:rPr>
        <w:t>見若掠我及我的話來做見誚的，人子用家己及父及聖天使的榮光來的時，也欲掠彼人做見誚。</w:t>
      </w:r>
    </w:p>
    <w:p w14:paraId="3ED9384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9:27 </w:t>
      </w:r>
      <w:r>
        <w:rPr>
          <w:rFonts w:ascii="新細明體" w:hint="eastAsia"/>
          <w:kern w:val="0"/>
          <w:lang w:val="zh-TW"/>
        </w:rPr>
        <w:t>我真實給恁講，徛佇遮的，有人猶未死，欲看見上帝的國。」</w:t>
      </w:r>
    </w:p>
    <w:p w14:paraId="2E5162C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9:28 </w:t>
      </w:r>
      <w:r>
        <w:rPr>
          <w:rFonts w:ascii="新細明體" w:hint="eastAsia"/>
          <w:kern w:val="0"/>
          <w:lang w:val="zh-TW"/>
        </w:rPr>
        <w:t>講諸個話了後差不多八日，耶穌帶彼得、約翰、雅各相及上山祈禱。</w:t>
      </w:r>
    </w:p>
    <w:p w14:paraId="034805E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9:29 </w:t>
      </w:r>
      <w:r>
        <w:rPr>
          <w:rFonts w:ascii="新細明體" w:hint="eastAsia"/>
          <w:kern w:val="0"/>
          <w:lang w:val="zh-TW"/>
        </w:rPr>
        <w:t>祈禱的時，伊的面貌有各樣，伊的衫白閣光爁爁。</w:t>
      </w:r>
    </w:p>
    <w:p w14:paraId="7D162D1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9:30 </w:t>
      </w:r>
      <w:r>
        <w:rPr>
          <w:rFonts w:ascii="新細明體" w:hint="eastAsia"/>
          <w:kern w:val="0"/>
          <w:lang w:val="zh-TW"/>
        </w:rPr>
        <w:t>忽然有二人及伊講話，就是摩西、以利亞；</w:t>
      </w:r>
    </w:p>
    <w:p w14:paraId="56CC35C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9:31 </w:t>
      </w:r>
      <w:r>
        <w:rPr>
          <w:rFonts w:ascii="新細明體" w:hint="eastAsia"/>
          <w:kern w:val="0"/>
          <w:lang w:val="zh-TW"/>
        </w:rPr>
        <w:t>佇榮光出現，談論伊的過世，就是伊佇耶路撒冷所欲歷過的。</w:t>
      </w:r>
    </w:p>
    <w:p w14:paraId="7337F83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9:32 </w:t>
      </w:r>
      <w:r>
        <w:rPr>
          <w:rFonts w:ascii="新細明體" w:hint="eastAsia"/>
          <w:kern w:val="0"/>
          <w:lang w:val="zh-TW"/>
        </w:rPr>
        <w:t>彼得及同佇的人厭倦眠去，到精神，就看見耶穌的榮光，以及及伊徛彼二人。</w:t>
      </w:r>
    </w:p>
    <w:p w14:paraId="453A6FE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9:33 </w:t>
      </w:r>
      <w:r>
        <w:rPr>
          <w:rFonts w:ascii="新細明體" w:hint="eastAsia"/>
          <w:kern w:val="0"/>
          <w:lang w:val="zh-TW"/>
        </w:rPr>
        <w:t>當彼二人離別伊的時，彼得對耶穌講：「先生，咱佇遮真好！阮來搭三間寮仔，一間互你，一間互摩西，一間互以利亞。」是呣知伊所講的。</w:t>
      </w:r>
    </w:p>
    <w:p w14:paraId="6DE30E8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9:34 </w:t>
      </w:r>
      <w:r>
        <w:rPr>
          <w:rFonts w:ascii="新細明體" w:hint="eastAsia"/>
          <w:kern w:val="0"/>
          <w:lang w:val="zh-TW"/>
        </w:rPr>
        <w:t>講諸個話的時，有雲罩；入佇雲內就驚。</w:t>
      </w:r>
    </w:p>
    <w:p w14:paraId="3AB18B0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9:35 </w:t>
      </w:r>
      <w:r>
        <w:rPr>
          <w:rFonts w:ascii="新細明體" w:hint="eastAsia"/>
          <w:kern w:val="0"/>
          <w:lang w:val="zh-TW"/>
        </w:rPr>
        <w:t>有聲對雲裡出，講：「此個是我的子，我所揀的，恁著聽伊。」</w:t>
      </w:r>
    </w:p>
    <w:p w14:paraId="482EEBF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9:36 </w:t>
      </w:r>
      <w:r>
        <w:rPr>
          <w:rFonts w:ascii="新細明體" w:hint="eastAsia"/>
          <w:kern w:val="0"/>
          <w:lang w:val="zh-TW"/>
        </w:rPr>
        <w:t>彼個聲已經出，就看見耶穌家己佇。學生靜靜，彼時無將所看見的給人講。</w:t>
      </w:r>
    </w:p>
    <w:p w14:paraId="4B2083C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9:37 </w:t>
      </w:r>
      <w:r>
        <w:rPr>
          <w:rFonts w:ascii="新細明體" w:hint="eastAsia"/>
          <w:kern w:val="0"/>
          <w:lang w:val="zh-TW"/>
        </w:rPr>
        <w:t>隔日，落山的時，有歸陣人來接伊。</w:t>
      </w:r>
    </w:p>
    <w:p w14:paraId="396C69F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9:38 </w:t>
      </w:r>
      <w:r>
        <w:rPr>
          <w:rFonts w:ascii="新細明體" w:hint="eastAsia"/>
          <w:kern w:val="0"/>
          <w:lang w:val="zh-TW"/>
        </w:rPr>
        <w:t>從中有一人大聲叫講：「先生啊！求你看我的子，伊是我孤生的。</w:t>
      </w:r>
    </w:p>
    <w:p w14:paraId="0F293E0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9:39 </w:t>
      </w:r>
      <w:r>
        <w:rPr>
          <w:rFonts w:ascii="新細明體" w:hint="eastAsia"/>
          <w:kern w:val="0"/>
          <w:lang w:val="zh-TW"/>
        </w:rPr>
        <w:t>有神掠伊就連鞭喉叫；互伊抽惙到流涎，閣重重傷伊，離開伊實在。</w:t>
      </w:r>
    </w:p>
    <w:p w14:paraId="3C3D9FE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9:40 </w:t>
      </w:r>
      <w:r>
        <w:rPr>
          <w:rFonts w:ascii="新細明體" w:hint="eastAsia"/>
          <w:kern w:val="0"/>
          <w:lang w:val="zh-TW"/>
        </w:rPr>
        <w:t>我曾求你的學生趕伊，也會。」</w:t>
      </w:r>
    </w:p>
    <w:p w14:paraId="232D644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9:41 </w:t>
      </w:r>
      <w:r>
        <w:rPr>
          <w:rFonts w:ascii="新細明體" w:hint="eastAsia"/>
          <w:kern w:val="0"/>
          <w:lang w:val="zh-TW"/>
        </w:rPr>
        <w:t>耶穌應講：「嗐啊！呣信閣悖逆的世代啊，我及恁住，吞恁欲到偌久啊？著導你的子來遮！」</w:t>
      </w:r>
    </w:p>
    <w:p w14:paraId="1F6D949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9:42 </w:t>
      </w:r>
      <w:r>
        <w:rPr>
          <w:rFonts w:ascii="新細明體" w:hint="eastAsia"/>
          <w:kern w:val="0"/>
          <w:lang w:val="zh-TW"/>
        </w:rPr>
        <w:t>來的時，鬼摔互伊倒，互伊大抽惙。耶穌就責備邪神，醫好彼個囝仔，交互伊的老父。</w:t>
      </w:r>
    </w:p>
    <w:p w14:paraId="49EA750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9:43 </w:t>
      </w:r>
      <w:r>
        <w:rPr>
          <w:rFonts w:ascii="新細明體" w:hint="eastAsia"/>
          <w:kern w:val="0"/>
          <w:lang w:val="zh-TW"/>
        </w:rPr>
        <w:t>眾人攏卬愕上帝的大威嚴。眾人奇怪伊所做攏總的事，彼時，耶穌對伊的學生講：</w:t>
      </w:r>
    </w:p>
    <w:p w14:paraId="4298069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9:44 </w:t>
      </w:r>
      <w:r>
        <w:rPr>
          <w:rFonts w:ascii="新細明體" w:hint="eastAsia"/>
          <w:kern w:val="0"/>
          <w:lang w:val="zh-TW"/>
        </w:rPr>
        <w:t>「諸個話恁著聽去落耳，因為人子欲抵著解送佇人的手。」</w:t>
      </w:r>
    </w:p>
    <w:p w14:paraId="5D41135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9:45 </w:t>
      </w:r>
      <w:r>
        <w:rPr>
          <w:rFonts w:ascii="新細明體" w:hint="eastAsia"/>
          <w:kern w:val="0"/>
          <w:lang w:val="zh-TW"/>
        </w:rPr>
        <w:t>學生曉悟此個話，是對隱密，互明白，也呣敢用此個話問伊。</w:t>
      </w:r>
    </w:p>
    <w:p w14:paraId="2490A81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9:46 </w:t>
      </w:r>
      <w:r>
        <w:rPr>
          <w:rFonts w:ascii="新細明體" w:hint="eastAsia"/>
          <w:kern w:val="0"/>
          <w:lang w:val="zh-TW"/>
        </w:rPr>
        <w:t>學生中生起辯論，看是誰欲最大。</w:t>
      </w:r>
    </w:p>
    <w:p w14:paraId="5C8D0A8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9:47 </w:t>
      </w:r>
      <w:r>
        <w:rPr>
          <w:rFonts w:ascii="新細明體" w:hint="eastAsia"/>
          <w:kern w:val="0"/>
          <w:lang w:val="zh-TW"/>
        </w:rPr>
        <w:t>若是耶穌看出心內所辯論，就牽一個囝仔，互伊徛佇身邊，</w:t>
      </w:r>
    </w:p>
    <w:p w14:paraId="29DA32F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9:48 </w:t>
      </w:r>
      <w:r>
        <w:rPr>
          <w:rFonts w:ascii="新細明體" w:hint="eastAsia"/>
          <w:kern w:val="0"/>
          <w:lang w:val="zh-TW"/>
        </w:rPr>
        <w:t>才給講：「見若為著我的名接納此個囝仔的，就是接納我；見若接納我的，是接納差我的。因為恁眾人的中間第一微細的，伊是做大的。」</w:t>
      </w:r>
    </w:p>
    <w:p w14:paraId="32E1F79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9:49 </w:t>
      </w:r>
      <w:r>
        <w:rPr>
          <w:rFonts w:ascii="新細明體" w:hint="eastAsia"/>
          <w:kern w:val="0"/>
          <w:lang w:val="zh-TW"/>
        </w:rPr>
        <w:t>約翰應講：「先生，阮曾看見一人用你的名趕鬼，阮就禁止伊，因為伊無及阮隨你。」</w:t>
      </w:r>
    </w:p>
    <w:p w14:paraId="21E4F94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9:50 </w:t>
      </w:r>
      <w:r>
        <w:rPr>
          <w:rFonts w:ascii="新細明體" w:hint="eastAsia"/>
          <w:kern w:val="0"/>
          <w:lang w:val="zh-TW"/>
        </w:rPr>
        <w:t>耶穌對伊講：「莫得禁止伊；因為見若無攻擊恁的，就是為恁。」</w:t>
      </w:r>
    </w:p>
    <w:p w14:paraId="683B2DC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9:51 </w:t>
      </w:r>
      <w:r>
        <w:rPr>
          <w:rFonts w:ascii="新細明體" w:hint="eastAsia"/>
          <w:kern w:val="0"/>
          <w:lang w:val="zh-TW"/>
        </w:rPr>
        <w:t>耶穌受接接上天的日期欲到，就決意向耶路撒冷來行，</w:t>
      </w:r>
    </w:p>
    <w:p w14:paraId="4158B64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9:52 </w:t>
      </w:r>
      <w:r>
        <w:rPr>
          <w:rFonts w:ascii="新細明體" w:hint="eastAsia"/>
          <w:kern w:val="0"/>
          <w:lang w:val="zh-TW"/>
        </w:rPr>
        <w:t>差使者做頭去。去入撒瑪利亞人一個鄉社，欲給伊備辦。</w:t>
      </w:r>
    </w:p>
    <w:p w14:paraId="0355094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9:53 </w:t>
      </w:r>
      <w:r>
        <w:rPr>
          <w:rFonts w:ascii="新細明體" w:hint="eastAsia"/>
          <w:kern w:val="0"/>
          <w:lang w:val="zh-TW"/>
        </w:rPr>
        <w:t>若是呣接納伊，因為伊向耶路撒冷行。</w:t>
      </w:r>
    </w:p>
    <w:p w14:paraId="7052841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9:54 </w:t>
      </w:r>
      <w:r>
        <w:rPr>
          <w:rFonts w:ascii="新細明體" w:hint="eastAsia"/>
          <w:kern w:val="0"/>
          <w:lang w:val="zh-TW"/>
        </w:rPr>
        <w:t>伊的學生雅各、約翰看見按呢，就講：「主啊，你愛阮叫火對天落來滅嗎？」</w:t>
      </w:r>
    </w:p>
    <w:p w14:paraId="28A2849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9:55 </w:t>
      </w:r>
      <w:r>
        <w:rPr>
          <w:rFonts w:ascii="新細明體" w:hint="eastAsia"/>
          <w:kern w:val="0"/>
          <w:lang w:val="zh-TW"/>
        </w:rPr>
        <w:t>耶穌越轉身責備。</w:t>
      </w:r>
    </w:p>
    <w:p w14:paraId="7DC610D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9:56 </w:t>
      </w:r>
      <w:r>
        <w:rPr>
          <w:rFonts w:ascii="新細明體" w:hint="eastAsia"/>
          <w:kern w:val="0"/>
          <w:lang w:val="zh-TW"/>
        </w:rPr>
        <w:t>大家就去別個鄉社。</w:t>
      </w:r>
    </w:p>
    <w:p w14:paraId="3280DC7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9:57 </w:t>
      </w:r>
      <w:r>
        <w:rPr>
          <w:rFonts w:ascii="新細明體" w:hint="eastAsia"/>
          <w:kern w:val="0"/>
          <w:lang w:val="zh-TW"/>
        </w:rPr>
        <w:t>行路的時，有人對耶穌講：「你無論叨落去，我欲隨你。」</w:t>
      </w:r>
    </w:p>
    <w:p w14:paraId="1496FC2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9:58 </w:t>
      </w:r>
      <w:r>
        <w:rPr>
          <w:rFonts w:ascii="新細明體" w:hint="eastAsia"/>
          <w:kern w:val="0"/>
          <w:lang w:val="zh-TW"/>
        </w:rPr>
        <w:t>耶穌給伊講：「狐狸有孔，天中的飛鳥有巢，獨獨人子無靠頭殼的所在。」</w:t>
      </w:r>
    </w:p>
    <w:p w14:paraId="7F552B9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9:59 </w:t>
      </w:r>
      <w:r>
        <w:rPr>
          <w:rFonts w:ascii="新細明體" w:hint="eastAsia"/>
          <w:kern w:val="0"/>
          <w:lang w:val="zh-TW"/>
        </w:rPr>
        <w:t>閣對一人講：「隨我！」彼人講：「主啊，互我倒去先埋葬我的老父。」</w:t>
      </w:r>
    </w:p>
    <w:p w14:paraId="0176AA4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9:60 </w:t>
      </w:r>
      <w:r>
        <w:rPr>
          <w:rFonts w:ascii="新細明體" w:hint="eastAsia"/>
          <w:kern w:val="0"/>
          <w:lang w:val="zh-TW"/>
        </w:rPr>
        <w:t>耶穌給伊講：「出在死人埋葬的死人，若是你著去傳報上帝的國。」</w:t>
      </w:r>
    </w:p>
    <w:p w14:paraId="407059D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9:61 </w:t>
      </w:r>
      <w:r>
        <w:rPr>
          <w:rFonts w:ascii="新細明體" w:hint="eastAsia"/>
          <w:kern w:val="0"/>
          <w:lang w:val="zh-TW"/>
        </w:rPr>
        <w:t>閣一人講：「主啊，我欲隨你，總是准我先去及家內的人相辭。」</w:t>
      </w:r>
    </w:p>
    <w:p w14:paraId="3132547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9:62 </w:t>
      </w:r>
      <w:r>
        <w:rPr>
          <w:rFonts w:ascii="新細明體" w:hint="eastAsia"/>
          <w:kern w:val="0"/>
          <w:lang w:val="zh-TW"/>
        </w:rPr>
        <w:t>耶穌對伊講：「見若手按犁尾來看後面的，無合佇上帝的國。」</w:t>
      </w:r>
    </w:p>
    <w:p w14:paraId="23EF4A10" w14:textId="77777777" w:rsidR="00B20D7A" w:rsidRDefault="00B20D7A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72DFE8C5" w14:textId="77777777" w:rsidR="008B444B" w:rsidRPr="00B20D7A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B20D7A">
        <w:rPr>
          <w:rFonts w:ascii="新細明體" w:hint="eastAsia"/>
          <w:color w:val="FF0000"/>
          <w:kern w:val="0"/>
          <w:lang w:val="zh-TW"/>
        </w:rPr>
        <w:t>路加福音</w:t>
      </w:r>
      <w:r w:rsidRPr="00B20D7A">
        <w:rPr>
          <w:rFonts w:ascii="新細明體"/>
          <w:color w:val="FF0000"/>
          <w:kern w:val="0"/>
          <w:lang w:val="zh-TW"/>
        </w:rPr>
        <w:t xml:space="preserve"> 10:1 </w:t>
      </w:r>
      <w:r w:rsidRPr="00B20D7A">
        <w:rPr>
          <w:rFonts w:ascii="新細明體" w:hint="eastAsia"/>
          <w:color w:val="FF0000"/>
          <w:kern w:val="0"/>
          <w:lang w:val="zh-TW"/>
        </w:rPr>
        <w:t>諸個代誌了後，主閣設立七十人，一對一對差做頭去伊所欲到逐個城，逐個所在，</w:t>
      </w:r>
    </w:p>
    <w:p w14:paraId="12F1B19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10:2 </w:t>
      </w:r>
      <w:r>
        <w:rPr>
          <w:rFonts w:ascii="新細明體" w:hint="eastAsia"/>
          <w:kern w:val="0"/>
          <w:lang w:val="zh-TW"/>
        </w:rPr>
        <w:t>對講：「通收成的是多，做工的是少。所以，恁著求園主迫工去給伊收成。</w:t>
      </w:r>
    </w:p>
    <w:p w14:paraId="5D3700F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10:3 </w:t>
      </w:r>
      <w:r>
        <w:rPr>
          <w:rFonts w:ascii="新細明體" w:hint="eastAsia"/>
          <w:kern w:val="0"/>
          <w:lang w:val="zh-TW"/>
        </w:rPr>
        <w:t>恁去啊！我差恁，親像羊仔入豺狼的中間。</w:t>
      </w:r>
    </w:p>
    <w:p w14:paraId="222BE68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10:4 </w:t>
      </w:r>
      <w:r>
        <w:rPr>
          <w:rFonts w:ascii="新細明體" w:hint="eastAsia"/>
          <w:kern w:val="0"/>
          <w:lang w:val="zh-TW"/>
        </w:rPr>
        <w:t>莫得帶錢袋，莫得褡褳，莫得鞋；路裡莫得給人請安。</w:t>
      </w:r>
    </w:p>
    <w:p w14:paraId="0937C61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10:5 </w:t>
      </w:r>
      <w:r>
        <w:rPr>
          <w:rFonts w:ascii="新細明體" w:hint="eastAsia"/>
          <w:kern w:val="0"/>
          <w:lang w:val="zh-TW"/>
        </w:rPr>
        <w:t>無論入甚麼厝，著代先講：『願此家平安。』</w:t>
      </w:r>
    </w:p>
    <w:p w14:paraId="3BB78CF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10:6 </w:t>
      </w:r>
      <w:r>
        <w:rPr>
          <w:rFonts w:ascii="新細明體" w:hint="eastAsia"/>
          <w:kern w:val="0"/>
          <w:lang w:val="zh-TW"/>
        </w:rPr>
        <w:t>設使有合宜得著平安的人佇遐，就恁的平安會到佇伊；若無，就倒歸佇恁。</w:t>
      </w:r>
    </w:p>
    <w:p w14:paraId="0BA8B2E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10:7 </w:t>
      </w:r>
      <w:r>
        <w:rPr>
          <w:rFonts w:ascii="新細明體" w:hint="eastAsia"/>
          <w:kern w:val="0"/>
          <w:lang w:val="zh-TW"/>
        </w:rPr>
        <w:t>著佇彼家，飲食所供給的，因為做工人堪得得著伊的工錢；莫得對此家徙去彼家。</w:t>
      </w:r>
    </w:p>
    <w:p w14:paraId="61E5395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10:8 </w:t>
      </w:r>
      <w:r>
        <w:rPr>
          <w:rFonts w:ascii="新細明體" w:hint="eastAsia"/>
          <w:kern w:val="0"/>
          <w:lang w:val="zh-TW"/>
        </w:rPr>
        <w:t>無論入甚麼城，人若接納恁，著食所排佇恁面前的。</w:t>
      </w:r>
    </w:p>
    <w:p w14:paraId="31D49EA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10:9 </w:t>
      </w:r>
      <w:r>
        <w:rPr>
          <w:rFonts w:ascii="新細明體" w:hint="eastAsia"/>
          <w:kern w:val="0"/>
          <w:lang w:val="zh-TW"/>
        </w:rPr>
        <w:t>城內有病的著醫好，續給講：『上帝國近恁啦。』</w:t>
      </w:r>
    </w:p>
    <w:p w14:paraId="44D68E4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10:10 </w:t>
      </w:r>
      <w:r>
        <w:rPr>
          <w:rFonts w:ascii="新細明體" w:hint="eastAsia"/>
          <w:kern w:val="0"/>
          <w:lang w:val="zh-TW"/>
        </w:rPr>
        <w:t>若是無論入甚麼城，人呣接納恁，就著出去的大街路，講：</w:t>
      </w:r>
    </w:p>
    <w:p w14:paraId="761C58E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10:11 </w:t>
      </w:r>
      <w:r>
        <w:rPr>
          <w:rFonts w:ascii="新細明體" w:hint="eastAsia"/>
          <w:kern w:val="0"/>
          <w:lang w:val="zh-TW"/>
        </w:rPr>
        <w:t>『連恁的城的土粉住佇阮的腳的，阮也對恁拭去。總是恁著知上帝的國近啦。』</w:t>
      </w:r>
    </w:p>
    <w:p w14:paraId="388BC1C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10:12 </w:t>
      </w:r>
      <w:r>
        <w:rPr>
          <w:rFonts w:ascii="新細明體" w:hint="eastAsia"/>
          <w:kern w:val="0"/>
          <w:lang w:val="zh-TW"/>
        </w:rPr>
        <w:t>我給恁講，佇彼日，所多瑪比彼個城猶卡快擔當！」</w:t>
      </w:r>
    </w:p>
    <w:p w14:paraId="6496C9A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10:13 </w:t>
      </w:r>
      <w:r>
        <w:rPr>
          <w:rFonts w:ascii="新細明體" w:hint="eastAsia"/>
          <w:kern w:val="0"/>
          <w:lang w:val="zh-TW"/>
        </w:rPr>
        <w:t>「哥拉汛啊，你有災禍！伯賽大啊，你有災禍！因為佇恁中間所行諸個權能若有行佇推羅及西頓，就早早穿麻衫摻火灰，坐來反悔。</w:t>
      </w:r>
    </w:p>
    <w:p w14:paraId="07C4343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10:14 </w:t>
      </w:r>
      <w:r>
        <w:rPr>
          <w:rFonts w:ascii="新細明體" w:hint="eastAsia"/>
          <w:kern w:val="0"/>
          <w:lang w:val="zh-TW"/>
        </w:rPr>
        <w:t>若是當審判的時，推羅及西頓比恁猶卡快擔當！</w:t>
      </w:r>
    </w:p>
    <w:p w14:paraId="0D13DC3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10:15 </w:t>
      </w:r>
      <w:r>
        <w:rPr>
          <w:rFonts w:ascii="新細明體" w:hint="eastAsia"/>
          <w:kern w:val="0"/>
          <w:lang w:val="zh-TW"/>
        </w:rPr>
        <w:t>迦百農啊，你豈會得著舉起到天嗎？你欲捙落陰府。</w:t>
      </w:r>
    </w:p>
    <w:p w14:paraId="4DF36F8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10:16 </w:t>
      </w:r>
      <w:r>
        <w:rPr>
          <w:rFonts w:ascii="新細明體" w:hint="eastAsia"/>
          <w:kern w:val="0"/>
          <w:lang w:val="zh-TW"/>
        </w:rPr>
        <w:t>聽恁的就是聽我；棄拺恁的就是棄拺我；棄拺我的就是棄拺差我的。」</w:t>
      </w:r>
    </w:p>
    <w:p w14:paraId="0F0AC0E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10:17 </w:t>
      </w:r>
      <w:r>
        <w:rPr>
          <w:rFonts w:ascii="新細明體" w:hint="eastAsia"/>
          <w:kern w:val="0"/>
          <w:lang w:val="zh-TW"/>
        </w:rPr>
        <w:t>許個七十人倒轉來歡喜，講：「主啊！用你的名，鬼也降服阮。」</w:t>
      </w:r>
    </w:p>
    <w:p w14:paraId="2A97012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10:18 </w:t>
      </w:r>
      <w:r>
        <w:rPr>
          <w:rFonts w:ascii="新細明體" w:hint="eastAsia"/>
          <w:kern w:val="0"/>
          <w:lang w:val="zh-TW"/>
        </w:rPr>
        <w:t>耶穌給講：「我有看見撒但，親像閃爁對天跋落來。</w:t>
      </w:r>
    </w:p>
    <w:p w14:paraId="7E135D6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10:19 </w:t>
      </w:r>
      <w:r>
        <w:rPr>
          <w:rFonts w:ascii="新細明體" w:hint="eastAsia"/>
          <w:kern w:val="0"/>
          <w:lang w:val="zh-TW"/>
        </w:rPr>
        <w:t>我已經互恁有權通踏蛇及蠍仔蟲，閣贏過對敵攏總的氣力，決斷無一項會害著恁。</w:t>
      </w:r>
    </w:p>
    <w:p w14:paraId="47F403E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10:20 </w:t>
      </w:r>
      <w:r>
        <w:rPr>
          <w:rFonts w:ascii="新細明體" w:hint="eastAsia"/>
          <w:kern w:val="0"/>
          <w:lang w:val="zh-TW"/>
        </w:rPr>
        <w:t>總是，莫得因為諸個神降服恁來歡喜，著因為恁的名記佇天裡來歡喜。」</w:t>
      </w:r>
    </w:p>
    <w:p w14:paraId="77467E9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10:21 </w:t>
      </w:r>
      <w:r>
        <w:rPr>
          <w:rFonts w:ascii="新細明體" w:hint="eastAsia"/>
          <w:kern w:val="0"/>
          <w:lang w:val="zh-TW"/>
        </w:rPr>
        <w:t>當彼時，耶穌佇聖神快樂，講：「父啊，天地的主，我謳咾你！因為你將諸個事對智慧聰明的有隱密伊，對細子有顯明伊。父啊！是啦，因為你看按呢做歡喜。</w:t>
      </w:r>
    </w:p>
    <w:p w14:paraId="6672961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10:22 </w:t>
      </w:r>
      <w:r>
        <w:rPr>
          <w:rFonts w:ascii="新細明體" w:hint="eastAsia"/>
          <w:kern w:val="0"/>
          <w:lang w:val="zh-TW"/>
        </w:rPr>
        <w:t>萬項有對我的父攏交付我；父以外，無一個識子是是誰；子及子所愛欲指示的以外，也無一個識父是是誰。」</w:t>
      </w:r>
    </w:p>
    <w:p w14:paraId="54F484F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10:23 </w:t>
      </w:r>
      <w:r>
        <w:rPr>
          <w:rFonts w:ascii="新細明體" w:hint="eastAsia"/>
          <w:kern w:val="0"/>
          <w:lang w:val="zh-TW"/>
        </w:rPr>
        <w:t>就越轉身暗靜對學生講：「看見恁所看見的，許個目睭有福氣。</w:t>
      </w:r>
    </w:p>
    <w:p w14:paraId="439DA95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10:24 </w:t>
      </w:r>
      <w:r>
        <w:rPr>
          <w:rFonts w:ascii="新細明體" w:hint="eastAsia"/>
          <w:kern w:val="0"/>
          <w:lang w:val="zh-TW"/>
        </w:rPr>
        <w:t>因為我給恁講，前有多多，先知及君王愛看恁所看見的，也無看見，愛聽恁所聽見的，也無聽見。」</w:t>
      </w:r>
    </w:p>
    <w:p w14:paraId="1276052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10:25 </w:t>
      </w:r>
      <w:r>
        <w:rPr>
          <w:rFonts w:ascii="新細明體" w:hint="eastAsia"/>
          <w:kern w:val="0"/>
          <w:lang w:val="zh-TW"/>
        </w:rPr>
        <w:t>有一個教律法的先生起來試伊，講：「先生啊！我著怎樣做才會得著永活？」</w:t>
      </w:r>
    </w:p>
    <w:p w14:paraId="54B0C33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10:26 </w:t>
      </w:r>
      <w:r>
        <w:rPr>
          <w:rFonts w:ascii="新細明體" w:hint="eastAsia"/>
          <w:kern w:val="0"/>
          <w:lang w:val="zh-TW"/>
        </w:rPr>
        <w:t>耶穌對伊講：「佇律法有記甚麼？你讀了怎樣？」</w:t>
      </w:r>
    </w:p>
    <w:p w14:paraId="1C3E269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10:27 </w:t>
      </w:r>
      <w:r>
        <w:rPr>
          <w:rFonts w:ascii="新細明體" w:hint="eastAsia"/>
          <w:kern w:val="0"/>
          <w:lang w:val="zh-TW"/>
        </w:rPr>
        <w:t>伊應講：「你著盡心、盡性、盡力、盡意疼主──你的上帝；也著疼厝邊親像家己。」</w:t>
      </w:r>
    </w:p>
    <w:p w14:paraId="175A5FB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10:28 </w:t>
      </w:r>
      <w:r>
        <w:rPr>
          <w:rFonts w:ascii="新細明體" w:hint="eastAsia"/>
          <w:kern w:val="0"/>
          <w:lang w:val="zh-TW"/>
        </w:rPr>
        <w:t>耶穌給伊講：「你所應的是著；行此個，就會活。」</w:t>
      </w:r>
    </w:p>
    <w:p w14:paraId="0117D86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10:29 </w:t>
      </w:r>
      <w:r>
        <w:rPr>
          <w:rFonts w:ascii="新細明體" w:hint="eastAsia"/>
          <w:kern w:val="0"/>
          <w:lang w:val="zh-TW"/>
        </w:rPr>
        <w:t>若是伊愛顯明家己做著，就對耶穌講：「是誰是我的厝邊？」</w:t>
      </w:r>
    </w:p>
    <w:p w14:paraId="0AD60C9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10:30 </w:t>
      </w:r>
      <w:r>
        <w:rPr>
          <w:rFonts w:ascii="新細明體" w:hint="eastAsia"/>
          <w:kern w:val="0"/>
          <w:lang w:val="zh-TW"/>
        </w:rPr>
        <w:t>耶穌應伊講：「有一人對耶路撒冷落去耶利哥，抵著賊剝伊的衣裳，拍伊到半死，放下</w:t>
      </w:r>
      <w:r>
        <w:rPr>
          <w:kern w:val="0"/>
        </w:rPr>
        <w:t>啲</w:t>
      </w:r>
      <w:r>
        <w:rPr>
          <w:rFonts w:ascii="新細明體" w:hint="eastAsia"/>
          <w:kern w:val="0"/>
          <w:lang w:val="zh-TW"/>
        </w:rPr>
        <w:t>做</w:t>
      </w:r>
      <w:r>
        <w:rPr>
          <w:kern w:val="0"/>
        </w:rPr>
        <w:t>in</w:t>
      </w:r>
      <w:r>
        <w:rPr>
          <w:rFonts w:ascii="新細明體" w:hint="eastAsia"/>
          <w:kern w:val="0"/>
          <w:lang w:val="zh-TW"/>
        </w:rPr>
        <w:t>去。</w:t>
      </w:r>
    </w:p>
    <w:p w14:paraId="50ACB0A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10:31 </w:t>
      </w:r>
      <w:r>
        <w:rPr>
          <w:rFonts w:ascii="新細明體" w:hint="eastAsia"/>
          <w:kern w:val="0"/>
          <w:lang w:val="zh-TW"/>
        </w:rPr>
        <w:t>湊巧有一個祭司對彼條路落去，看見伊，就閃對彼旁過去。</w:t>
      </w:r>
    </w:p>
    <w:p w14:paraId="0C02C35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10:32 </w:t>
      </w:r>
      <w:r>
        <w:rPr>
          <w:rFonts w:ascii="新細明體" w:hint="eastAsia"/>
          <w:kern w:val="0"/>
          <w:lang w:val="zh-TW"/>
        </w:rPr>
        <w:t>閣有一個利未人到彼所在，看了，猶原對彼旁過去。</w:t>
      </w:r>
    </w:p>
    <w:p w14:paraId="610BA9C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10:33 </w:t>
      </w:r>
      <w:r>
        <w:rPr>
          <w:rFonts w:ascii="新細明體" w:hint="eastAsia"/>
          <w:kern w:val="0"/>
          <w:lang w:val="zh-TW"/>
        </w:rPr>
        <w:t>獨獨有一個撒瑪利亞人行路對遐過，看見就憐憫伊，</w:t>
      </w:r>
    </w:p>
    <w:p w14:paraId="177D2FB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10:34 </w:t>
      </w:r>
      <w:r>
        <w:rPr>
          <w:rFonts w:ascii="新細明體" w:hint="eastAsia"/>
          <w:kern w:val="0"/>
          <w:lang w:val="zh-TW"/>
        </w:rPr>
        <w:t>近倚用酒斟佇伊著傷的所在，給伊包</w:t>
      </w:r>
      <w:r>
        <w:rPr>
          <w:kern w:val="0"/>
        </w:rPr>
        <w:t>啲</w:t>
      </w:r>
      <w:r>
        <w:rPr>
          <w:rFonts w:ascii="新細明體" w:hint="eastAsia"/>
          <w:kern w:val="0"/>
          <w:lang w:val="zh-TW"/>
        </w:rPr>
        <w:t>，將家己的精牲互伊騎，導伊到客店來照顧伊。</w:t>
      </w:r>
    </w:p>
    <w:p w14:paraId="389BE24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10:35 </w:t>
      </w:r>
      <w:r>
        <w:rPr>
          <w:rFonts w:ascii="新細明體" w:hint="eastAsia"/>
          <w:kern w:val="0"/>
          <w:lang w:val="zh-TW"/>
        </w:rPr>
        <w:t>隔日提銀仔二個，互店主，講：『著照顧此人；所費若卡加，我倒轉來才還你。』</w:t>
      </w:r>
    </w:p>
    <w:p w14:paraId="4F43DDF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10:36 </w:t>
      </w:r>
      <w:r>
        <w:rPr>
          <w:rFonts w:ascii="新細明體" w:hint="eastAsia"/>
          <w:kern w:val="0"/>
          <w:lang w:val="zh-TW"/>
        </w:rPr>
        <w:t>此三人中你拍算叨落一個做抵著賊彼人的厝邊？」</w:t>
      </w:r>
    </w:p>
    <w:p w14:paraId="79A6F3F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10:37 </w:t>
      </w:r>
      <w:r>
        <w:rPr>
          <w:rFonts w:ascii="新細明體" w:hint="eastAsia"/>
          <w:kern w:val="0"/>
          <w:lang w:val="zh-TW"/>
        </w:rPr>
        <w:t>伊講：「憐憫伊的就是。」耶穌給伊講：「你去照按呢來行。」</w:t>
      </w:r>
    </w:p>
    <w:p w14:paraId="14EB380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10:38 </w:t>
      </w:r>
      <w:r>
        <w:rPr>
          <w:rFonts w:ascii="新細明體" w:hint="eastAsia"/>
          <w:kern w:val="0"/>
          <w:lang w:val="zh-TW"/>
        </w:rPr>
        <w:t>行的時，耶穌入一個鄉社。有一個婦仁人，名馬大，接納伊佇伊的厝。</w:t>
      </w:r>
    </w:p>
    <w:p w14:paraId="1ED06B6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10:39 </w:t>
      </w:r>
      <w:r>
        <w:rPr>
          <w:rFonts w:ascii="新細明體" w:hint="eastAsia"/>
          <w:kern w:val="0"/>
          <w:lang w:val="zh-TW"/>
        </w:rPr>
        <w:t>伊有一個姊妹，叫做馬利亞，坐佇主的腳下來聽伊的話。</w:t>
      </w:r>
    </w:p>
    <w:p w14:paraId="3CB4737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10:40 </w:t>
      </w:r>
      <w:r>
        <w:rPr>
          <w:rFonts w:ascii="新細明體" w:hint="eastAsia"/>
          <w:kern w:val="0"/>
          <w:lang w:val="zh-TW"/>
        </w:rPr>
        <w:t>馬大因為接待，代誌多，心忙，就近耶穌，講：「主啊，我的姊妹放我家己摸，你無要緊嗎？著教伊來助我。」</w:t>
      </w:r>
    </w:p>
    <w:p w14:paraId="71BE15B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10:41 </w:t>
      </w:r>
      <w:r>
        <w:rPr>
          <w:rFonts w:ascii="新細明體" w:hint="eastAsia"/>
          <w:kern w:val="0"/>
          <w:lang w:val="zh-TW"/>
        </w:rPr>
        <w:t>若是主應講：「馬大啊！馬大啊！你為著多多代誌掛慮紛雜，</w:t>
      </w:r>
    </w:p>
    <w:p w14:paraId="2453C88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10:42 </w:t>
      </w:r>
      <w:r>
        <w:rPr>
          <w:rFonts w:ascii="新細明體" w:hint="eastAsia"/>
          <w:kern w:val="0"/>
          <w:lang w:val="zh-TW"/>
        </w:rPr>
        <w:t>若是所欠用的是一項若定；因為馬利亞已經揀著好的份額，就是給伊搶得的。」</w:t>
      </w:r>
    </w:p>
    <w:p w14:paraId="1F824195" w14:textId="77777777" w:rsidR="00CB765D" w:rsidRDefault="00CB765D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3D409B9D" w14:textId="77777777" w:rsidR="008B444B" w:rsidRPr="00CB765D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CB765D">
        <w:rPr>
          <w:rFonts w:ascii="新細明體" w:hint="eastAsia"/>
          <w:color w:val="FF0000"/>
          <w:kern w:val="0"/>
          <w:lang w:val="zh-TW"/>
        </w:rPr>
        <w:t>路加福音</w:t>
      </w:r>
      <w:r w:rsidRPr="00CB765D">
        <w:rPr>
          <w:rFonts w:ascii="新細明體"/>
          <w:color w:val="FF0000"/>
          <w:kern w:val="0"/>
          <w:lang w:val="zh-TW"/>
        </w:rPr>
        <w:t xml:space="preserve"> 11:1 </w:t>
      </w:r>
      <w:r w:rsidRPr="00CB765D">
        <w:rPr>
          <w:rFonts w:ascii="新細明體" w:hint="eastAsia"/>
          <w:color w:val="FF0000"/>
          <w:kern w:val="0"/>
          <w:lang w:val="zh-TW"/>
        </w:rPr>
        <w:t>耶穌佇一所在祈禱；已經息，伊的學生一人對伊講：「主啊，教示阮祈禱，親像約翰也曾教示伊的學生。」</w:t>
      </w:r>
    </w:p>
    <w:p w14:paraId="729EB53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11:2 </w:t>
      </w:r>
      <w:r>
        <w:rPr>
          <w:rFonts w:ascii="新細明體" w:hint="eastAsia"/>
          <w:kern w:val="0"/>
          <w:lang w:val="zh-TW"/>
        </w:rPr>
        <w:t>伊就給講：「恁祈禱的時，著講：父啊，願你的名聖。你的國臨到，</w:t>
      </w:r>
    </w:p>
    <w:p w14:paraId="4D9A0CD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11:3 </w:t>
      </w:r>
      <w:r>
        <w:rPr>
          <w:rFonts w:ascii="新細明體" w:hint="eastAsia"/>
          <w:kern w:val="0"/>
          <w:lang w:val="zh-TW"/>
        </w:rPr>
        <w:t>阮的日食，日日互阮。</w:t>
      </w:r>
    </w:p>
    <w:p w14:paraId="29EC621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11:4 </w:t>
      </w:r>
      <w:r>
        <w:rPr>
          <w:rFonts w:ascii="新細明體" w:hint="eastAsia"/>
          <w:kern w:val="0"/>
          <w:lang w:val="zh-TW"/>
        </w:rPr>
        <w:t>赦免阮的罪，因為阮也赦免辜負阮的人。莫得導阮入佇試。」</w:t>
      </w:r>
    </w:p>
    <w:p w14:paraId="6C7AC93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11:5 </w:t>
      </w:r>
      <w:r>
        <w:rPr>
          <w:rFonts w:ascii="新細明體" w:hint="eastAsia"/>
          <w:kern w:val="0"/>
          <w:lang w:val="zh-TW"/>
        </w:rPr>
        <w:t>閣對講：「恁甚麼人有朋友，你半暝去尋伊，給伊講：『朋友啊！提三個餅借我；</w:t>
      </w:r>
    </w:p>
    <w:p w14:paraId="3D8729A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11:6 </w:t>
      </w:r>
      <w:r>
        <w:rPr>
          <w:rFonts w:ascii="新細明體" w:hint="eastAsia"/>
          <w:kern w:val="0"/>
          <w:lang w:val="zh-TW"/>
        </w:rPr>
        <w:t>因為我有朋友對路裡來尋我，我無物通請伊。』</w:t>
      </w:r>
    </w:p>
    <w:p w14:paraId="0556260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11:7 </w:t>
      </w:r>
      <w:r>
        <w:rPr>
          <w:rFonts w:ascii="新細明體" w:hint="eastAsia"/>
          <w:kern w:val="0"/>
          <w:lang w:val="zh-TW"/>
        </w:rPr>
        <w:t>伊對內面應講：『莫得嘈齪我，門已經關，囝仔及我佇床裡，我得通起來提互你。』</w:t>
      </w:r>
    </w:p>
    <w:p w14:paraId="54FD375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11:8 </w:t>
      </w:r>
      <w:r>
        <w:rPr>
          <w:rFonts w:ascii="新細明體" w:hint="eastAsia"/>
          <w:kern w:val="0"/>
          <w:lang w:val="zh-TW"/>
        </w:rPr>
        <w:t>我給你講，雖然無為著伊做朋友起來提互伊，猶久為著伊的迫切，欲起來照伊所欠用的互伊。</w:t>
      </w:r>
    </w:p>
    <w:p w14:paraId="11405D1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11:9 </w:t>
      </w:r>
      <w:r>
        <w:rPr>
          <w:rFonts w:ascii="新細明體" w:hint="eastAsia"/>
          <w:kern w:val="0"/>
          <w:lang w:val="zh-TW"/>
        </w:rPr>
        <w:t>我閣給恁講，求，就互恁；尋，就抵著；拍門，就給恁開。</w:t>
      </w:r>
    </w:p>
    <w:p w14:paraId="6D412C4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11:10 </w:t>
      </w:r>
      <w:r>
        <w:rPr>
          <w:rFonts w:ascii="新細明體" w:hint="eastAsia"/>
          <w:kern w:val="0"/>
          <w:lang w:val="zh-TW"/>
        </w:rPr>
        <w:t>因為，見若求的，得著；尋的，抵著；拍門的，給開。</w:t>
      </w:r>
    </w:p>
    <w:p w14:paraId="784D6F1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11:11 </w:t>
      </w:r>
      <w:r>
        <w:rPr>
          <w:rFonts w:ascii="新細明體" w:hint="eastAsia"/>
          <w:kern w:val="0"/>
          <w:lang w:val="zh-TW"/>
        </w:rPr>
        <w:t>恁叨落一個做父的，有子來討餅，豈欲將石頭互伊嗎？抑是欲魚，豈欲將蛇准做魚互伊嗎？</w:t>
      </w:r>
    </w:p>
    <w:p w14:paraId="4DABE5E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11:12 </w:t>
      </w:r>
      <w:r>
        <w:rPr>
          <w:rFonts w:ascii="新細明體" w:hint="eastAsia"/>
          <w:kern w:val="0"/>
          <w:lang w:val="zh-TW"/>
        </w:rPr>
        <w:t>抑是討卵，豈欲將蠍仔蟲互伊嗎？</w:t>
      </w:r>
    </w:p>
    <w:p w14:paraId="56A098D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11:13 </w:t>
      </w:r>
      <w:r>
        <w:rPr>
          <w:rFonts w:ascii="新細明體" w:hint="eastAsia"/>
          <w:kern w:val="0"/>
          <w:lang w:val="zh-TW"/>
        </w:rPr>
        <w:t>恁諸個雖然歹，猶久會曉得用好物互恁的子兒；何況恁佇天裡的父，豈無用聖神來互求伊的人嗎？」</w:t>
      </w:r>
    </w:p>
    <w:p w14:paraId="6A13CDC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11:14 </w:t>
      </w:r>
      <w:r>
        <w:rPr>
          <w:rFonts w:ascii="新細明體" w:hint="eastAsia"/>
          <w:kern w:val="0"/>
          <w:lang w:val="zh-TW"/>
        </w:rPr>
        <w:t>耶穌趕一個啞口鬼；已經出，啞口的就講話；眾人奇怪。</w:t>
      </w:r>
    </w:p>
    <w:p w14:paraId="14CA90E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11:15 </w:t>
      </w:r>
      <w:r>
        <w:rPr>
          <w:rFonts w:ascii="新細明體" w:hint="eastAsia"/>
          <w:kern w:val="0"/>
          <w:lang w:val="zh-TW"/>
        </w:rPr>
        <w:t>內中有幾若人講：「伊趕鬼是靠鬼王別西卜。」</w:t>
      </w:r>
    </w:p>
    <w:p w14:paraId="3A24E10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11:16 </w:t>
      </w:r>
      <w:r>
        <w:rPr>
          <w:rFonts w:ascii="新細明體" w:hint="eastAsia"/>
          <w:kern w:val="0"/>
          <w:lang w:val="zh-TW"/>
        </w:rPr>
        <w:t>閣有人試伊，對伊求對天來的神蹟。</w:t>
      </w:r>
    </w:p>
    <w:p w14:paraId="33DA9D5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11:17 </w:t>
      </w:r>
      <w:r>
        <w:rPr>
          <w:rFonts w:ascii="新細明體" w:hint="eastAsia"/>
          <w:kern w:val="0"/>
          <w:lang w:val="zh-TW"/>
        </w:rPr>
        <w:t>耶穌知的意思，就給講：「凡若國家己爭拼，會致到拋荒；厝一間一間倒壞。</w:t>
      </w:r>
    </w:p>
    <w:p w14:paraId="64D308D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11:18 </w:t>
      </w:r>
      <w:r>
        <w:rPr>
          <w:rFonts w:ascii="新細明體" w:hint="eastAsia"/>
          <w:kern w:val="0"/>
          <w:lang w:val="zh-TW"/>
        </w:rPr>
        <w:t>若撒但家己爭拼，伊的國豈可徛會住？因為恁講我靠別西卜趕鬼。</w:t>
      </w:r>
    </w:p>
    <w:p w14:paraId="0F07121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11:19 </w:t>
      </w:r>
      <w:r>
        <w:rPr>
          <w:rFonts w:ascii="新細明體" w:hint="eastAsia"/>
          <w:kern w:val="0"/>
          <w:lang w:val="zh-TW"/>
        </w:rPr>
        <w:t>設使我靠別西卜趕鬼，就恁的子弟趕鬼倚靠是誰啊？按呢，欲擬斷恁。</w:t>
      </w:r>
    </w:p>
    <w:p w14:paraId="1D4D20F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11:20 </w:t>
      </w:r>
      <w:r>
        <w:rPr>
          <w:rFonts w:ascii="新細明體" w:hint="eastAsia"/>
          <w:kern w:val="0"/>
          <w:lang w:val="zh-TW"/>
        </w:rPr>
        <w:t>獨獨我若靠上帝的手趕鬼，就上帝的國已經到佇恁。</w:t>
      </w:r>
    </w:p>
    <w:p w14:paraId="32F5A6A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11:21 </w:t>
      </w:r>
      <w:r>
        <w:rPr>
          <w:rFonts w:ascii="新細明體" w:hint="eastAsia"/>
          <w:kern w:val="0"/>
          <w:lang w:val="zh-TW"/>
        </w:rPr>
        <w:t>猛人穿盔甲抬家私，顧守伊的厝，伊所有的就安穩；</w:t>
      </w:r>
    </w:p>
    <w:p w14:paraId="15080E9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11:22 </w:t>
      </w:r>
      <w:r>
        <w:rPr>
          <w:rFonts w:ascii="新細明體" w:hint="eastAsia"/>
          <w:kern w:val="0"/>
          <w:lang w:val="zh-TW"/>
        </w:rPr>
        <w:t>總是比伊卡猛的到來，贏伊，就搶伊所倚靠全副的戰器，來分伊的物件。</w:t>
      </w:r>
    </w:p>
    <w:p w14:paraId="7125A01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11:23 </w:t>
      </w:r>
      <w:r>
        <w:rPr>
          <w:rFonts w:ascii="新細明體" w:hint="eastAsia"/>
          <w:kern w:val="0"/>
          <w:lang w:val="zh-TW"/>
        </w:rPr>
        <w:t>無同我的，就是對敵我；無及我收拾的，就是</w:t>
      </w:r>
      <w:r w:rsidR="00F32EB1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拍散。」</w:t>
      </w:r>
    </w:p>
    <w:p w14:paraId="4B7B39E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11:24 </w:t>
      </w:r>
      <w:r>
        <w:rPr>
          <w:rFonts w:ascii="新細明體" w:hint="eastAsia"/>
          <w:kern w:val="0"/>
          <w:lang w:val="zh-TW"/>
        </w:rPr>
        <w:t>「邪神已經離開人，經過無水的地，求安息；無得著，就講：『我欲倒去所出來的厝。』</w:t>
      </w:r>
    </w:p>
    <w:p w14:paraId="5169C29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11:25 </w:t>
      </w:r>
      <w:r>
        <w:rPr>
          <w:rFonts w:ascii="新細明體" w:hint="eastAsia"/>
          <w:kern w:val="0"/>
          <w:lang w:val="zh-TW"/>
        </w:rPr>
        <w:t>到地，就看見傾掃齊整，</w:t>
      </w:r>
    </w:p>
    <w:p w14:paraId="615BDD7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11:26 </w:t>
      </w:r>
      <w:r>
        <w:rPr>
          <w:rFonts w:ascii="新細明體" w:hint="eastAsia"/>
          <w:kern w:val="0"/>
          <w:lang w:val="zh-TW"/>
        </w:rPr>
        <w:t>就去閣帶七個神比家己卡歹，入去徛起。彼人路尾的景況比起頭卡慘。」</w:t>
      </w:r>
    </w:p>
    <w:p w14:paraId="1C4D308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11:27 </w:t>
      </w:r>
      <w:r>
        <w:rPr>
          <w:rFonts w:ascii="新細明體" w:hint="eastAsia"/>
          <w:kern w:val="0"/>
          <w:lang w:val="zh-TW"/>
        </w:rPr>
        <w:t>伊講諸個話的時，眾人中有一個婦仁人大聲給伊講：「生你的腹肚互你吸的奶頭有福氣啊！」</w:t>
      </w:r>
    </w:p>
    <w:p w14:paraId="584B40E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11:28 </w:t>
      </w:r>
      <w:r>
        <w:rPr>
          <w:rFonts w:ascii="新細明體" w:hint="eastAsia"/>
          <w:kern w:val="0"/>
          <w:lang w:val="zh-TW"/>
        </w:rPr>
        <w:t>若是耶穌講：「呣值著聽上帝的道理來守的卡有福氣。」</w:t>
      </w:r>
    </w:p>
    <w:p w14:paraId="5A06791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11:29 </w:t>
      </w:r>
      <w:r>
        <w:rPr>
          <w:rFonts w:ascii="新細明體" w:hint="eastAsia"/>
          <w:kern w:val="0"/>
          <w:lang w:val="zh-TW"/>
        </w:rPr>
        <w:t>人聚集愈多，耶穌就講：「此世代是歹的世代，求神蹟，若是除約拿的神蹟以外，無欲神蹟互伊。</w:t>
      </w:r>
    </w:p>
    <w:p w14:paraId="455F917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11:30 </w:t>
      </w:r>
      <w:r>
        <w:rPr>
          <w:rFonts w:ascii="新細明體" w:hint="eastAsia"/>
          <w:kern w:val="0"/>
          <w:lang w:val="zh-TW"/>
        </w:rPr>
        <w:t>因為約拿成做神蹟來互尼尼微人，親像按呢人子也欲成做神蹟來互此世代。</w:t>
      </w:r>
    </w:p>
    <w:p w14:paraId="7E5D3C1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11:31 </w:t>
      </w:r>
      <w:r>
        <w:rPr>
          <w:rFonts w:ascii="新細明體" w:hint="eastAsia"/>
          <w:kern w:val="0"/>
          <w:lang w:val="zh-TW"/>
        </w:rPr>
        <w:t>南方的女王當審判的時，欲及此世代的人相及起來，續擬定此世代的罪；因為伊對地的極頭來，聽所羅門智識的話。何況佇遮有比所羅門卡大的。</w:t>
      </w:r>
    </w:p>
    <w:p w14:paraId="59D7AD8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11:32 </w:t>
      </w:r>
      <w:r>
        <w:rPr>
          <w:rFonts w:ascii="新細明體" w:hint="eastAsia"/>
          <w:kern w:val="0"/>
          <w:lang w:val="zh-TW"/>
        </w:rPr>
        <w:t>尼尼微人當審判的時，欲及此世代的人相及徛起來，續擬定此世代的罪，因為對約拿所傳的來反悔。何況佇遮有比約拿卡大的。」</w:t>
      </w:r>
    </w:p>
    <w:p w14:paraId="4228E61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11:33 </w:t>
      </w:r>
      <w:r>
        <w:rPr>
          <w:rFonts w:ascii="新細明體" w:hint="eastAsia"/>
          <w:kern w:val="0"/>
          <w:lang w:val="zh-TW"/>
        </w:rPr>
        <w:t>「無人點燈下佇隱密的所在，抑是佇斗下，就是下佇燈台頂，互入來的人看見彼個光。</w:t>
      </w:r>
    </w:p>
    <w:p w14:paraId="360FD63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11:34 </w:t>
      </w:r>
      <w:r>
        <w:rPr>
          <w:rFonts w:ascii="新細明體" w:hint="eastAsia"/>
          <w:kern w:val="0"/>
          <w:lang w:val="zh-TW"/>
        </w:rPr>
        <w:t>身軀的燈就是你的目睭；你的目睭若金，就通身軀也光。你的目睭若花，就身軀也暗。</w:t>
      </w:r>
    </w:p>
    <w:p w14:paraId="189A28B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11:35 </w:t>
      </w:r>
      <w:r>
        <w:rPr>
          <w:rFonts w:ascii="新細明體" w:hint="eastAsia"/>
          <w:kern w:val="0"/>
          <w:lang w:val="zh-TW"/>
        </w:rPr>
        <w:t>所以著謹慎，驚了你內面的光是暗。</w:t>
      </w:r>
    </w:p>
    <w:p w14:paraId="6D17DBE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11:36 </w:t>
      </w:r>
      <w:r>
        <w:rPr>
          <w:rFonts w:ascii="新細明體" w:hint="eastAsia"/>
          <w:kern w:val="0"/>
          <w:lang w:val="zh-TW"/>
        </w:rPr>
        <w:t>設使你通身軀攏光，無一跡暗，就欲完全光，親像燈的光爁爁照你。」</w:t>
      </w:r>
    </w:p>
    <w:p w14:paraId="475CF3D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11:37 </w:t>
      </w:r>
      <w:r>
        <w:rPr>
          <w:rFonts w:ascii="新細明體" w:hint="eastAsia"/>
          <w:kern w:val="0"/>
          <w:lang w:val="zh-TW"/>
        </w:rPr>
        <w:t>講話的時，有法利賽人請伊相及食，耶穌就入去坐。</w:t>
      </w:r>
    </w:p>
    <w:p w14:paraId="5402F90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11:38 </w:t>
      </w:r>
      <w:r>
        <w:rPr>
          <w:rFonts w:ascii="新細明體" w:hint="eastAsia"/>
          <w:kern w:val="0"/>
          <w:lang w:val="zh-TW"/>
        </w:rPr>
        <w:t>彼個法利賽人看見伊未洗來食就奇怪。</w:t>
      </w:r>
    </w:p>
    <w:p w14:paraId="1118B32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11:39 </w:t>
      </w:r>
      <w:r>
        <w:rPr>
          <w:rFonts w:ascii="新細明體" w:hint="eastAsia"/>
          <w:kern w:val="0"/>
          <w:lang w:val="zh-TW"/>
        </w:rPr>
        <w:t>主就對伊講：「今恁法利賽人清氣杯及盤的外面，若是恁內面就有搶劫及惡毒滿滿。</w:t>
      </w:r>
    </w:p>
    <w:p w14:paraId="7B9C98D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11:40 </w:t>
      </w:r>
      <w:r>
        <w:rPr>
          <w:rFonts w:ascii="新細明體" w:hint="eastAsia"/>
          <w:kern w:val="0"/>
          <w:lang w:val="zh-TW"/>
        </w:rPr>
        <w:t>恁戇人啊，創造外面的，豈無也創造內面嗎？</w:t>
      </w:r>
    </w:p>
    <w:p w14:paraId="41A004C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11:41 </w:t>
      </w:r>
      <w:r>
        <w:rPr>
          <w:rFonts w:ascii="新細明體" w:hint="eastAsia"/>
          <w:kern w:val="0"/>
          <w:lang w:val="zh-TW"/>
        </w:rPr>
        <w:t>總是著將諸個內面的物賑濟人，就逐項物在恁攏清氣。</w:t>
      </w:r>
    </w:p>
    <w:p w14:paraId="32E471F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11:42 </w:t>
      </w:r>
      <w:r>
        <w:rPr>
          <w:rFonts w:ascii="新細明體" w:hint="eastAsia"/>
          <w:kern w:val="0"/>
          <w:lang w:val="zh-TW"/>
        </w:rPr>
        <w:t>「恁法利賽人有災禍啊！因為恁將薄荷、芸香及逐樣的菜蔬十份抽一份，若是公義及疼上帝的事就放無要緊。總是諸個是應該著行的；許個也呣通放拺。</w:t>
      </w:r>
    </w:p>
    <w:p w14:paraId="00F47CC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11:43 </w:t>
      </w:r>
      <w:r>
        <w:rPr>
          <w:rFonts w:ascii="新細明體" w:hint="eastAsia"/>
          <w:kern w:val="0"/>
          <w:lang w:val="zh-TW"/>
        </w:rPr>
        <w:t>恁法利賽人有災禍啊！因為恁愛會堂內坐高位，街市裡互人請安。</w:t>
      </w:r>
    </w:p>
    <w:p w14:paraId="3E64922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11:44 </w:t>
      </w:r>
      <w:r>
        <w:rPr>
          <w:rFonts w:ascii="新細明體" w:hint="eastAsia"/>
          <w:kern w:val="0"/>
          <w:lang w:val="zh-TW"/>
        </w:rPr>
        <w:t>恁有災禍啊！因為恁親像隱密的墓，人行佇彼頂面呣知。」</w:t>
      </w:r>
    </w:p>
    <w:p w14:paraId="334889B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11:45 </w:t>
      </w:r>
      <w:r>
        <w:rPr>
          <w:rFonts w:ascii="新細明體" w:hint="eastAsia"/>
          <w:kern w:val="0"/>
          <w:lang w:val="zh-TW"/>
        </w:rPr>
        <w:t>有一個教律法的先生應伊講：「先生！你講諸個話也暴辱著阮。」</w:t>
      </w:r>
    </w:p>
    <w:p w14:paraId="00D6F2D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11:46 </w:t>
      </w:r>
      <w:r>
        <w:rPr>
          <w:rFonts w:ascii="新細明體" w:hint="eastAsia"/>
          <w:kern w:val="0"/>
          <w:lang w:val="zh-TW"/>
        </w:rPr>
        <w:t>若是伊講：「恁教律法的先生也有災禍啊！因為恁將得擔的擔互人擔，若是恁本身無用一支指頭仔來摸許個擔。</w:t>
      </w:r>
    </w:p>
    <w:p w14:paraId="512FDE8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11:47 </w:t>
      </w:r>
      <w:r>
        <w:rPr>
          <w:rFonts w:ascii="新細明體" w:hint="eastAsia"/>
          <w:kern w:val="0"/>
          <w:lang w:val="zh-TW"/>
        </w:rPr>
        <w:t>恁有災禍啊！因為恁創先知人的墓，也恁的祖曾害死。</w:t>
      </w:r>
    </w:p>
    <w:p w14:paraId="3478BD8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11:48 </w:t>
      </w:r>
      <w:r>
        <w:rPr>
          <w:rFonts w:ascii="新細明體" w:hint="eastAsia"/>
          <w:kern w:val="0"/>
          <w:lang w:val="zh-TW"/>
        </w:rPr>
        <w:t>按呢，恁的祖所做的，恁做干證閣歡喜伊；因為害死，也恁創的墓。</w:t>
      </w:r>
    </w:p>
    <w:p w14:paraId="170AE8B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11:49 </w:t>
      </w:r>
      <w:r>
        <w:rPr>
          <w:rFonts w:ascii="新細明體" w:hint="eastAsia"/>
          <w:kern w:val="0"/>
          <w:lang w:val="zh-TW"/>
        </w:rPr>
        <w:t>所以上帝的智慧有講：『我欲差先知及使徒就近，其中有的欲害死伊，有的欲窘逐伊。』</w:t>
      </w:r>
    </w:p>
    <w:p w14:paraId="188E68B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11:50 </w:t>
      </w:r>
      <w:r>
        <w:rPr>
          <w:rFonts w:ascii="新細明體" w:hint="eastAsia"/>
          <w:kern w:val="0"/>
          <w:lang w:val="zh-TW"/>
        </w:rPr>
        <w:t>致到對創造世間以來所流眾先知的血攏欲給此世代討，</w:t>
      </w:r>
    </w:p>
    <w:p w14:paraId="2A53B26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11:51 </w:t>
      </w:r>
      <w:r>
        <w:rPr>
          <w:rFonts w:ascii="新細明體" w:hint="eastAsia"/>
          <w:kern w:val="0"/>
          <w:lang w:val="zh-TW"/>
        </w:rPr>
        <w:t>就是對亞伯的血，到撒迦利亞死佇殿及壇的中間的血。實在啊，我給恁講，攏欲對此世代討。</w:t>
      </w:r>
    </w:p>
    <w:p w14:paraId="67EF302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11:52 </w:t>
      </w:r>
      <w:r>
        <w:rPr>
          <w:rFonts w:ascii="新細明體" w:hint="eastAsia"/>
          <w:kern w:val="0"/>
          <w:lang w:val="zh-TW"/>
        </w:rPr>
        <w:t>恁教律法的先生有災禍啊！因為恁將知識的鎖匙抬去，恁家己呣入，欲入的人恁就阻擋伊。」</w:t>
      </w:r>
    </w:p>
    <w:p w14:paraId="5E16CD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11:53 </w:t>
      </w:r>
      <w:r>
        <w:rPr>
          <w:rFonts w:ascii="新細明體" w:hint="eastAsia"/>
          <w:kern w:val="0"/>
          <w:lang w:val="zh-TW"/>
        </w:rPr>
        <w:t>耶穌對遐出來的時，經學士及法利賽人出力迫伊，激伊講卡多話，</w:t>
      </w:r>
    </w:p>
    <w:p w14:paraId="2BD32A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11:54 </w:t>
      </w:r>
      <w:r>
        <w:rPr>
          <w:rFonts w:ascii="新細明體" w:hint="eastAsia"/>
          <w:kern w:val="0"/>
          <w:lang w:val="zh-TW"/>
        </w:rPr>
        <w:t>當等伊，愛掠伊的話縫。</w:t>
      </w:r>
    </w:p>
    <w:p w14:paraId="0A106539" w14:textId="77777777" w:rsidR="00706F3F" w:rsidRDefault="00706F3F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5F0EBBE2" w14:textId="77777777" w:rsidR="008B444B" w:rsidRPr="00706F3F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706F3F">
        <w:rPr>
          <w:rFonts w:ascii="新細明體" w:hint="eastAsia"/>
          <w:color w:val="FF0000"/>
          <w:kern w:val="0"/>
          <w:lang w:val="zh-TW"/>
        </w:rPr>
        <w:t>路加福音</w:t>
      </w:r>
      <w:r w:rsidRPr="00706F3F">
        <w:rPr>
          <w:rFonts w:ascii="新細明體"/>
          <w:color w:val="FF0000"/>
          <w:kern w:val="0"/>
          <w:lang w:val="zh-TW"/>
        </w:rPr>
        <w:t xml:space="preserve"> 12:1 </w:t>
      </w:r>
      <w:r w:rsidRPr="00706F3F">
        <w:rPr>
          <w:rFonts w:ascii="新細明體" w:hint="eastAsia"/>
          <w:color w:val="FF0000"/>
          <w:kern w:val="0"/>
          <w:lang w:val="zh-TW"/>
        </w:rPr>
        <w:t>彼時，人聚集幾若萬，致到相睭踏。耶穌開嘴，代先對伊的學生講：「恁著持防法利賽人的酵，就是假好。</w:t>
      </w:r>
    </w:p>
    <w:p w14:paraId="534AC0B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12:2 </w:t>
      </w:r>
      <w:r>
        <w:rPr>
          <w:rFonts w:ascii="新細明體" w:hint="eastAsia"/>
          <w:kern w:val="0"/>
          <w:lang w:val="zh-TW"/>
        </w:rPr>
        <w:t>無有蓋密也無露現的；隱密無互人知的。</w:t>
      </w:r>
    </w:p>
    <w:p w14:paraId="75D010B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12:3 </w:t>
      </w:r>
      <w:r>
        <w:rPr>
          <w:rFonts w:ascii="新細明體" w:hint="eastAsia"/>
          <w:kern w:val="0"/>
          <w:lang w:val="zh-TW"/>
        </w:rPr>
        <w:t>所以，恁佇黑暗的中間所講的，欲佇光明互人聽見；恁佇密房俯耳孔邊所講的，欲報揚佇厝頂。」</w:t>
      </w:r>
    </w:p>
    <w:p w14:paraId="4A1ED77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12:4 </w:t>
      </w:r>
      <w:r>
        <w:rPr>
          <w:rFonts w:ascii="新細明體" w:hint="eastAsia"/>
          <w:kern w:val="0"/>
          <w:lang w:val="zh-TW"/>
        </w:rPr>
        <w:t>「我的朋友啊，我給恁講，害死恁身軀了後會做別項的，莫得驚。</w:t>
      </w:r>
    </w:p>
    <w:p w14:paraId="1C3D8C2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12:5 </w:t>
      </w:r>
      <w:r>
        <w:rPr>
          <w:rFonts w:ascii="新細明體" w:hint="eastAsia"/>
          <w:kern w:val="0"/>
          <w:lang w:val="zh-TW"/>
        </w:rPr>
        <w:t>我欲指示恁所著驚的，著驚彼個害死了後閣有權佇地獄的。實在啊，我給恁講，所著驚的是此個。</w:t>
      </w:r>
    </w:p>
    <w:p w14:paraId="0035D74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12:6 </w:t>
      </w:r>
      <w:r>
        <w:rPr>
          <w:rFonts w:ascii="新細明體" w:hint="eastAsia"/>
          <w:kern w:val="0"/>
          <w:lang w:val="zh-TW"/>
        </w:rPr>
        <w:t>五個雀鳥仔豈呣是賣二分銀嗎？佇上帝的面前，連一隻也無記得；</w:t>
      </w:r>
    </w:p>
    <w:p w14:paraId="2C8FCFD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12:7 </w:t>
      </w:r>
      <w:r>
        <w:rPr>
          <w:rFonts w:ascii="新細明體" w:hint="eastAsia"/>
          <w:kern w:val="0"/>
          <w:lang w:val="zh-TW"/>
        </w:rPr>
        <w:t>就恁的頭毛，也攏過算。莫得驚，恁比多多雀鳥仔卡貴氣！」</w:t>
      </w:r>
    </w:p>
    <w:p w14:paraId="2424AB1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12:8 </w:t>
      </w:r>
      <w:r>
        <w:rPr>
          <w:rFonts w:ascii="新細明體" w:hint="eastAsia"/>
          <w:kern w:val="0"/>
          <w:lang w:val="zh-TW"/>
        </w:rPr>
        <w:t>「我也給恁講，見若佇人的面前認我的，人子佇上帝的天使的面前也欲認伊；</w:t>
      </w:r>
    </w:p>
    <w:p w14:paraId="2DC5817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12:9 </w:t>
      </w:r>
      <w:r>
        <w:rPr>
          <w:rFonts w:ascii="新細明體" w:hint="eastAsia"/>
          <w:kern w:val="0"/>
          <w:lang w:val="zh-TW"/>
        </w:rPr>
        <w:t>若是佇人的面前無認我的，佇上帝的天使的面前也欲呣認伊。</w:t>
      </w:r>
    </w:p>
    <w:p w14:paraId="0D050E8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12:10 </w:t>
      </w:r>
      <w:r>
        <w:rPr>
          <w:rFonts w:ascii="新細明體" w:hint="eastAsia"/>
          <w:kern w:val="0"/>
          <w:lang w:val="zh-TW"/>
        </w:rPr>
        <w:t>凡若講話來攻擊人子的，欲赦免伊；若是褻瀆聖神的，無欲赦免伊。</w:t>
      </w:r>
    </w:p>
    <w:p w14:paraId="160ADF0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12:11 </w:t>
      </w:r>
      <w:r>
        <w:rPr>
          <w:rFonts w:ascii="新細明體" w:hint="eastAsia"/>
          <w:kern w:val="0"/>
          <w:lang w:val="zh-TW"/>
        </w:rPr>
        <w:t>人帶恁到會堂，及辦政事以及有權者的面前，莫得掛慮欲怎樣分訴，欲分訴甚麼，欲講甚麼；</w:t>
      </w:r>
    </w:p>
    <w:p w14:paraId="3A1BF4A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12:12 </w:t>
      </w:r>
      <w:r>
        <w:rPr>
          <w:rFonts w:ascii="新細明體" w:hint="eastAsia"/>
          <w:kern w:val="0"/>
          <w:lang w:val="zh-TW"/>
        </w:rPr>
        <w:t>因為彼時，聖神欲教示恁所著講的。」</w:t>
      </w:r>
    </w:p>
    <w:p w14:paraId="5D8578F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12:13 </w:t>
      </w:r>
      <w:r>
        <w:rPr>
          <w:rFonts w:ascii="新細明體" w:hint="eastAsia"/>
          <w:kern w:val="0"/>
          <w:lang w:val="zh-TW"/>
        </w:rPr>
        <w:t>眾人中有一人給伊講：「先生啊！請你教我的兄弟及我分祖業。」</w:t>
      </w:r>
    </w:p>
    <w:p w14:paraId="647E94D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12:14 </w:t>
      </w:r>
      <w:r>
        <w:rPr>
          <w:rFonts w:ascii="新細明體" w:hint="eastAsia"/>
          <w:kern w:val="0"/>
          <w:lang w:val="zh-TW"/>
        </w:rPr>
        <w:t>若是耶穌給伊講：「你此個人啊！是誰設立我做恁的審判官，抑是做分家業的嗎？」</w:t>
      </w:r>
    </w:p>
    <w:p w14:paraId="671FDDC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12:15 </w:t>
      </w:r>
      <w:r>
        <w:rPr>
          <w:rFonts w:ascii="新細明體" w:hint="eastAsia"/>
          <w:kern w:val="0"/>
          <w:lang w:val="zh-TW"/>
        </w:rPr>
        <w:t>就對眾人講：「著謹慎約束家己，攏無貪心，因為人的活命不在伊所積聚的豐盛。」</w:t>
      </w:r>
    </w:p>
    <w:p w14:paraId="4C8C22E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12:16 </w:t>
      </w:r>
      <w:r>
        <w:rPr>
          <w:rFonts w:ascii="新細明體" w:hint="eastAsia"/>
          <w:kern w:val="0"/>
          <w:lang w:val="zh-TW"/>
        </w:rPr>
        <w:t>就用譬喻對講：「有一個富人伊的田園真好收；</w:t>
      </w:r>
    </w:p>
    <w:p w14:paraId="37243C0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12:17 </w:t>
      </w:r>
      <w:r>
        <w:rPr>
          <w:rFonts w:ascii="新細明體" w:hint="eastAsia"/>
          <w:kern w:val="0"/>
          <w:lang w:val="zh-TW"/>
        </w:rPr>
        <w:t>伊想來想去講：『我無所在通囤我的土產，今欲怎樣？』</w:t>
      </w:r>
    </w:p>
    <w:p w14:paraId="041ED9C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12:18 </w:t>
      </w:r>
      <w:r>
        <w:rPr>
          <w:rFonts w:ascii="新細明體" w:hint="eastAsia"/>
          <w:kern w:val="0"/>
          <w:lang w:val="zh-TW"/>
        </w:rPr>
        <w:t>閣講：『我欲按呢做：欲拆我的粟倉，起卡大的，就我的五穀及財物攏欲囤佇遐，</w:t>
      </w:r>
    </w:p>
    <w:p w14:paraId="2E95012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12:19 </w:t>
      </w:r>
      <w:r>
        <w:rPr>
          <w:rFonts w:ascii="新細明體" w:hint="eastAsia"/>
          <w:kern w:val="0"/>
          <w:lang w:val="zh-TW"/>
        </w:rPr>
        <w:t>也欲給我的靈魂講：靈魂啊，你有多多財物積聚，做多多年的路用，通清閒飲食快樂！』</w:t>
      </w:r>
    </w:p>
    <w:p w14:paraId="255A23E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12:20 </w:t>
      </w:r>
      <w:r>
        <w:rPr>
          <w:rFonts w:ascii="新細明體" w:hint="eastAsia"/>
          <w:kern w:val="0"/>
          <w:lang w:val="zh-TW"/>
        </w:rPr>
        <w:t>若是上帝給伊講：『戇人啊，今暝欲對你討你的靈魂；就你所備辦</w:t>
      </w:r>
      <w:r>
        <w:rPr>
          <w:rFonts w:ascii="新細明體" w:hint="eastAsia"/>
          <w:kern w:val="0"/>
          <w:lang w:val="zh-TW"/>
        </w:rPr>
        <w:lastRenderedPageBreak/>
        <w:t>的欲歸甚麼人啊？』</w:t>
      </w:r>
    </w:p>
    <w:p w14:paraId="0E208D5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12:21 </w:t>
      </w:r>
      <w:r>
        <w:rPr>
          <w:rFonts w:ascii="新細明體" w:hint="eastAsia"/>
          <w:kern w:val="0"/>
          <w:lang w:val="zh-TW"/>
        </w:rPr>
        <w:t>見若為著家己積聚財寶，佇上帝的面前無好額的，也是按呢。」</w:t>
      </w:r>
    </w:p>
    <w:p w14:paraId="11DA36F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12:22 </w:t>
      </w:r>
      <w:r>
        <w:rPr>
          <w:rFonts w:ascii="新細明體" w:hint="eastAsia"/>
          <w:kern w:val="0"/>
          <w:lang w:val="zh-TW"/>
        </w:rPr>
        <w:t>閣對伊的學生講：「所以我給恁講，莫得為著生命掛慮欲食甚麼，抑是為著恁的身軀掛慮欲穿甚麼；</w:t>
      </w:r>
    </w:p>
    <w:p w14:paraId="7B7A7F3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12:23 </w:t>
      </w:r>
      <w:r>
        <w:rPr>
          <w:rFonts w:ascii="新細明體" w:hint="eastAsia"/>
          <w:kern w:val="0"/>
          <w:lang w:val="zh-TW"/>
        </w:rPr>
        <w:t>因為生命比米糧卡對重，身軀比衣裳卡對重。</w:t>
      </w:r>
    </w:p>
    <w:p w14:paraId="256F154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12:24 </w:t>
      </w:r>
      <w:r>
        <w:rPr>
          <w:rFonts w:ascii="新細明體" w:hint="eastAsia"/>
          <w:kern w:val="0"/>
          <w:lang w:val="zh-TW"/>
        </w:rPr>
        <w:t>著試想烏鴉，無種作無收成，也無庫房無粟倉，上帝猶久養飼。恁比鳥仔彼個貴氣到怎樣！</w:t>
      </w:r>
    </w:p>
    <w:p w14:paraId="31903CE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12:25 </w:t>
      </w:r>
      <w:r>
        <w:rPr>
          <w:rFonts w:ascii="新細明體" w:hint="eastAsia"/>
          <w:kern w:val="0"/>
          <w:lang w:val="zh-TW"/>
        </w:rPr>
        <w:t>恁甚麼人會用掛慮互生命卡長一刻久啊？</w:t>
      </w:r>
    </w:p>
    <w:p w14:paraId="057D4A4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12:26 </w:t>
      </w:r>
      <w:r>
        <w:rPr>
          <w:rFonts w:ascii="新細明體" w:hint="eastAsia"/>
          <w:kern w:val="0"/>
          <w:lang w:val="zh-TW"/>
        </w:rPr>
        <w:t>按呢至小可的，恁猶久無法得，啥事掛慮其餘的啊？</w:t>
      </w:r>
    </w:p>
    <w:p w14:paraId="32974FE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12:27 </w:t>
      </w:r>
      <w:r>
        <w:rPr>
          <w:rFonts w:ascii="新細明體" w:hint="eastAsia"/>
          <w:kern w:val="0"/>
          <w:lang w:val="zh-TW"/>
        </w:rPr>
        <w:t>試想百合花怎樣愈大欉；伊無著磨，無紡織。若是我給恁講，當所羅門極行伍的時，伊所穿呣值著此號花的一蕊！</w:t>
      </w:r>
    </w:p>
    <w:p w14:paraId="71E0F6A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12:28 </w:t>
      </w:r>
      <w:r>
        <w:rPr>
          <w:rFonts w:ascii="新細明體" w:hint="eastAsia"/>
          <w:kern w:val="0"/>
          <w:lang w:val="zh-TW"/>
        </w:rPr>
        <w:t>今山裡的草今仔日佇，明仔日佇火爐，上帝尚且互伊穿到按呢，何況恁，小信的人啊！</w:t>
      </w:r>
    </w:p>
    <w:p w14:paraId="5E64600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12:29 </w:t>
      </w:r>
      <w:r>
        <w:rPr>
          <w:rFonts w:ascii="新細明體" w:hint="eastAsia"/>
          <w:kern w:val="0"/>
          <w:lang w:val="zh-TW"/>
        </w:rPr>
        <w:t>恁莫得求欲食甚麼，欲飲甚麼，也莫得煩心；</w:t>
      </w:r>
    </w:p>
    <w:p w14:paraId="4BC4DF4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12:30 </w:t>
      </w:r>
      <w:r>
        <w:rPr>
          <w:rFonts w:ascii="新細明體" w:hint="eastAsia"/>
          <w:kern w:val="0"/>
          <w:lang w:val="zh-TW"/>
        </w:rPr>
        <w:t>因為諸個攏是世間的列邦人所求的。恁的父也知，諸個是恁欠用的。</w:t>
      </w:r>
    </w:p>
    <w:p w14:paraId="5AB5C45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12:31 </w:t>
      </w:r>
      <w:r>
        <w:rPr>
          <w:rFonts w:ascii="新細明體" w:hint="eastAsia"/>
          <w:kern w:val="0"/>
          <w:lang w:val="zh-TW"/>
        </w:rPr>
        <w:t>獨獨恁著求伊的國，就諸個物欲續互恁。</w:t>
      </w:r>
    </w:p>
    <w:p w14:paraId="0A39FD8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12:32 </w:t>
      </w:r>
      <w:r>
        <w:rPr>
          <w:rFonts w:ascii="新細明體" w:hint="eastAsia"/>
          <w:kern w:val="0"/>
          <w:lang w:val="zh-TW"/>
        </w:rPr>
        <w:t>恁細的羊群啊，莫得驚，因為恁的父歡喜用國互恁。</w:t>
      </w:r>
    </w:p>
    <w:p w14:paraId="6DBFAED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12:33 </w:t>
      </w:r>
      <w:r>
        <w:rPr>
          <w:rFonts w:ascii="新細明體" w:hint="eastAsia"/>
          <w:kern w:val="0"/>
          <w:lang w:val="zh-TW"/>
        </w:rPr>
        <w:t>著賣恁所有的來賑濟人，為著恁本身備辦會舊的錢袋，佇天裡用了的財寶，就是賊到、蟲蛀的所在。</w:t>
      </w:r>
    </w:p>
    <w:p w14:paraId="6DA3013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12:34 </w:t>
      </w:r>
      <w:r>
        <w:rPr>
          <w:rFonts w:ascii="新細明體" w:hint="eastAsia"/>
          <w:kern w:val="0"/>
          <w:lang w:val="zh-TW"/>
        </w:rPr>
        <w:t>因為恁的財寶佇遐，恁的心也欲佇遐。」</w:t>
      </w:r>
    </w:p>
    <w:p w14:paraId="21725AB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12:35 </w:t>
      </w:r>
      <w:r>
        <w:rPr>
          <w:rFonts w:ascii="新細明體" w:hint="eastAsia"/>
          <w:kern w:val="0"/>
          <w:lang w:val="zh-TW"/>
        </w:rPr>
        <w:t>「恁的腰著縖，恁的燈著點，</w:t>
      </w:r>
    </w:p>
    <w:p w14:paraId="3B101B0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12:36 </w:t>
      </w:r>
      <w:r>
        <w:rPr>
          <w:rFonts w:ascii="新細明體" w:hint="eastAsia"/>
          <w:kern w:val="0"/>
          <w:lang w:val="zh-TW"/>
        </w:rPr>
        <w:t>恁著親像人聽候的主人對婚姻的筵桌倒來。到地，拍門，通連鞭給伊開。</w:t>
      </w:r>
    </w:p>
    <w:p w14:paraId="73EA3DA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12:37 </w:t>
      </w:r>
      <w:r>
        <w:rPr>
          <w:rFonts w:ascii="新細明體" w:hint="eastAsia"/>
          <w:kern w:val="0"/>
          <w:lang w:val="zh-TW"/>
        </w:rPr>
        <w:t>主人到，看見警醒，許個奴僕有福氣。我實在給恁講，主人欲互坐桌，家己縖帶，進前來伺候。</w:t>
      </w:r>
    </w:p>
    <w:p w14:paraId="7C4CF70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12:38 </w:t>
      </w:r>
      <w:r>
        <w:rPr>
          <w:rFonts w:ascii="新細明體" w:hint="eastAsia"/>
          <w:kern w:val="0"/>
          <w:lang w:val="zh-TW"/>
        </w:rPr>
        <w:t>豈採二更，抑是三更到，看見按呢，許奴僕有福氣。</w:t>
      </w:r>
    </w:p>
    <w:p w14:paraId="2FADB80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12:39 </w:t>
      </w:r>
      <w:r>
        <w:rPr>
          <w:rFonts w:ascii="新細明體" w:hint="eastAsia"/>
          <w:kern w:val="0"/>
          <w:lang w:val="zh-TW"/>
        </w:rPr>
        <w:t>家主若知賊甚麼時欲到，伊就張持，不致伊的厝受挖孔，這是恁所知。</w:t>
      </w:r>
    </w:p>
    <w:p w14:paraId="3679174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12:40 </w:t>
      </w:r>
      <w:r>
        <w:rPr>
          <w:rFonts w:ascii="新細明體" w:hint="eastAsia"/>
          <w:kern w:val="0"/>
          <w:lang w:val="zh-TW"/>
        </w:rPr>
        <w:t>恁也著備辦便；因為恁無拍算的時，人子來啦。」</w:t>
      </w:r>
    </w:p>
    <w:p w14:paraId="5E7F67A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12:41 </w:t>
      </w:r>
      <w:r>
        <w:rPr>
          <w:rFonts w:ascii="新細明體" w:hint="eastAsia"/>
          <w:kern w:val="0"/>
          <w:lang w:val="zh-TW"/>
        </w:rPr>
        <w:t>彼得講：「主啊，你設此個譬喻是對阮講？抑是對眾人啊？」</w:t>
      </w:r>
    </w:p>
    <w:p w14:paraId="58B8F9A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12:42 </w:t>
      </w:r>
      <w:r>
        <w:rPr>
          <w:rFonts w:ascii="新細明體" w:hint="eastAsia"/>
          <w:kern w:val="0"/>
          <w:lang w:val="zh-TW"/>
        </w:rPr>
        <w:t>主講：「甚麼人是盡忠智識的管家，主人所欲設立來管理伊家內的人，照時發米糧互啊？</w:t>
      </w:r>
    </w:p>
    <w:p w14:paraId="4B4DDF5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12:43 </w:t>
      </w:r>
      <w:r>
        <w:rPr>
          <w:rFonts w:ascii="新細明體" w:hint="eastAsia"/>
          <w:kern w:val="0"/>
          <w:lang w:val="zh-TW"/>
        </w:rPr>
        <w:t>伊的主人來，看見伊按呢行，彼個奴僕有福氣。</w:t>
      </w:r>
    </w:p>
    <w:p w14:paraId="057E19D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12:44 </w:t>
      </w:r>
      <w:r>
        <w:rPr>
          <w:rFonts w:ascii="新細明體" w:hint="eastAsia"/>
          <w:kern w:val="0"/>
          <w:lang w:val="zh-TW"/>
        </w:rPr>
        <w:t>我實在給恁講，主人欲設立伊來管理伊一切所有的。</w:t>
      </w:r>
    </w:p>
    <w:p w14:paraId="51B25C5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12:45 </w:t>
      </w:r>
      <w:r>
        <w:rPr>
          <w:rFonts w:ascii="新細明體" w:hint="eastAsia"/>
          <w:kern w:val="0"/>
          <w:lang w:val="zh-TW"/>
        </w:rPr>
        <w:t>設使彼個奴僕心內拍算：『我的主人延延才欲來』，就拍許個奴僕女婢，飲食閣酒醉；</w:t>
      </w:r>
    </w:p>
    <w:p w14:paraId="428E676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12:46 </w:t>
      </w:r>
      <w:r>
        <w:rPr>
          <w:rFonts w:ascii="新細明體" w:hint="eastAsia"/>
          <w:kern w:val="0"/>
          <w:lang w:val="zh-TW"/>
        </w:rPr>
        <w:t>就佇無派胚的日，呣知的時，彼個奴僕的主人欲到，重重刑罰伊，辦伊及呣信的人同等。</w:t>
      </w:r>
    </w:p>
    <w:p w14:paraId="6C20B6E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12:47 </w:t>
      </w:r>
      <w:r>
        <w:rPr>
          <w:rFonts w:ascii="新細明體" w:hint="eastAsia"/>
          <w:kern w:val="0"/>
          <w:lang w:val="zh-TW"/>
        </w:rPr>
        <w:t>奴僕知伊的主人的意思，也無備辦，也無順伊的意思來行，欲受拍多下；</w:t>
      </w:r>
    </w:p>
    <w:p w14:paraId="3E166EE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12:48 </w:t>
      </w:r>
      <w:r>
        <w:rPr>
          <w:rFonts w:ascii="新細明體" w:hint="eastAsia"/>
          <w:kern w:val="0"/>
          <w:lang w:val="zh-TW"/>
        </w:rPr>
        <w:t>若是呣知，來行應該受拍的事，伊欲受拍少下，見若互伊多的，欲給伊提多；託仗伊多的，欲給伊討卡多。」</w:t>
      </w:r>
    </w:p>
    <w:p w14:paraId="7DA94E6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12:49 </w:t>
      </w:r>
      <w:r>
        <w:rPr>
          <w:rFonts w:ascii="新細明體" w:hint="eastAsia"/>
          <w:kern w:val="0"/>
          <w:lang w:val="zh-TW"/>
        </w:rPr>
        <w:t>「我來是欲用火佇地裡，火若已經，我猶久愛甚麼？</w:t>
      </w:r>
    </w:p>
    <w:p w14:paraId="6332F33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12:50 </w:t>
      </w:r>
      <w:r>
        <w:rPr>
          <w:rFonts w:ascii="新細明體" w:hint="eastAsia"/>
          <w:kern w:val="0"/>
          <w:lang w:val="zh-TW"/>
        </w:rPr>
        <w:t>我有應該受的洗彼個洗猶未成，我迫切到怎樣？</w:t>
      </w:r>
    </w:p>
    <w:p w14:paraId="34A90DE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12:51 </w:t>
      </w:r>
      <w:r>
        <w:rPr>
          <w:rFonts w:ascii="新細明體" w:hint="eastAsia"/>
          <w:kern w:val="0"/>
          <w:lang w:val="zh-TW"/>
        </w:rPr>
        <w:t>恁拍算我來，是欲互地上和平嗎？我給恁講，呣是，反轉是冤家。</w:t>
      </w:r>
    </w:p>
    <w:p w14:paraId="5486FBA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12:52 </w:t>
      </w:r>
      <w:r>
        <w:rPr>
          <w:rFonts w:ascii="新細明體" w:hint="eastAsia"/>
          <w:kern w:val="0"/>
          <w:lang w:val="zh-TW"/>
        </w:rPr>
        <w:t>今了後，一家五人欲冤家；三個及二個冤家，二個及三個冤家；</w:t>
      </w:r>
    </w:p>
    <w:p w14:paraId="59704FD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12:53 </w:t>
      </w:r>
      <w:r>
        <w:rPr>
          <w:rFonts w:ascii="新細明體" w:hint="eastAsia"/>
          <w:kern w:val="0"/>
          <w:lang w:val="zh-TW"/>
        </w:rPr>
        <w:t>父及子，子及父；老母及查某子，查某子及老母；乾家及伊的媳婦，媳婦及乾家。攏欲冤家。」</w:t>
      </w:r>
    </w:p>
    <w:p w14:paraId="44B3CAB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12:54 </w:t>
      </w:r>
      <w:r>
        <w:rPr>
          <w:rFonts w:ascii="新細明體" w:hint="eastAsia"/>
          <w:kern w:val="0"/>
          <w:lang w:val="zh-TW"/>
        </w:rPr>
        <w:t>伊就閣對眾人講：「恁看見雲對西勢起，恁就講：『欲落雨』；果然有按呢。</w:t>
      </w:r>
    </w:p>
    <w:p w14:paraId="40749FA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12:55 </w:t>
      </w:r>
      <w:r>
        <w:rPr>
          <w:rFonts w:ascii="新細明體" w:hint="eastAsia"/>
          <w:kern w:val="0"/>
          <w:lang w:val="zh-TW"/>
        </w:rPr>
        <w:t>看見風對南勢吹來，恁就講：『欲燒熱』；也有按呢。</w:t>
      </w:r>
    </w:p>
    <w:p w14:paraId="551CB27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12:56 </w:t>
      </w:r>
      <w:r>
        <w:rPr>
          <w:rFonts w:ascii="新細明體" w:hint="eastAsia"/>
          <w:kern w:val="0"/>
          <w:lang w:val="zh-TW"/>
        </w:rPr>
        <w:t>假好的人啊，天及地的形色恁都看會出，怎樣會看出此個時啊？」</w:t>
      </w:r>
    </w:p>
    <w:p w14:paraId="48F743F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12:57 </w:t>
      </w:r>
      <w:r>
        <w:rPr>
          <w:rFonts w:ascii="新細明體" w:hint="eastAsia"/>
          <w:kern w:val="0"/>
          <w:lang w:val="zh-TW"/>
        </w:rPr>
        <w:t>「恁家己怎樣無省察彼個合佇義的啊？</w:t>
      </w:r>
    </w:p>
    <w:p w14:paraId="50F63DA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12:58 </w:t>
      </w:r>
      <w:r>
        <w:rPr>
          <w:rFonts w:ascii="新細明體" w:hint="eastAsia"/>
          <w:kern w:val="0"/>
          <w:lang w:val="zh-TW"/>
        </w:rPr>
        <w:t>因為你及告你的去見官府，猶佇路裡著營為互伊放你息；驚了伊拖你到佇審判官，審判官將你交差役，差役續將你關落監。</w:t>
      </w:r>
    </w:p>
    <w:p w14:paraId="11A920D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12:59 </w:t>
      </w:r>
      <w:r>
        <w:rPr>
          <w:rFonts w:ascii="新細明體" w:hint="eastAsia"/>
          <w:kern w:val="0"/>
          <w:lang w:val="zh-TW"/>
        </w:rPr>
        <w:t>我給你講，一絲一毫未還，你決斷會出遐。」</w:t>
      </w:r>
    </w:p>
    <w:p w14:paraId="3207F148" w14:textId="77777777" w:rsidR="00706F3F" w:rsidRDefault="00706F3F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205DAFC6" w14:textId="77777777" w:rsidR="008B444B" w:rsidRPr="00706F3F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706F3F">
        <w:rPr>
          <w:rFonts w:ascii="新細明體" w:hint="eastAsia"/>
          <w:color w:val="FF0000"/>
          <w:kern w:val="0"/>
          <w:lang w:val="zh-TW"/>
        </w:rPr>
        <w:t>路加福音</w:t>
      </w:r>
      <w:r w:rsidRPr="00706F3F">
        <w:rPr>
          <w:rFonts w:ascii="新細明體"/>
          <w:color w:val="FF0000"/>
          <w:kern w:val="0"/>
          <w:lang w:val="zh-TW"/>
        </w:rPr>
        <w:t xml:space="preserve"> 13:1 </w:t>
      </w:r>
      <w:r w:rsidRPr="00706F3F">
        <w:rPr>
          <w:rFonts w:ascii="新細明體" w:hint="eastAsia"/>
          <w:color w:val="FF0000"/>
          <w:kern w:val="0"/>
          <w:lang w:val="zh-TW"/>
        </w:rPr>
        <w:t>當彼時，有幾若人佇將加利利人的事給耶穌講，就是彼拉多將的血參佇的牲禮的。</w:t>
      </w:r>
    </w:p>
    <w:p w14:paraId="452D065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13:2 </w:t>
      </w:r>
      <w:r>
        <w:rPr>
          <w:rFonts w:ascii="新細明體" w:hint="eastAsia"/>
          <w:kern w:val="0"/>
          <w:lang w:val="zh-TW"/>
        </w:rPr>
        <w:t>耶穌應講：「因為諸個加利利人受此號的害，恁拍算比眾加利利人卡有罪嗎？</w:t>
      </w:r>
    </w:p>
    <w:p w14:paraId="6B58EF0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13:3 </w:t>
      </w:r>
      <w:r>
        <w:rPr>
          <w:rFonts w:ascii="新細明體" w:hint="eastAsia"/>
          <w:kern w:val="0"/>
          <w:lang w:val="zh-TW"/>
        </w:rPr>
        <w:t>我給恁講，呣是！恁若無反悔，攏欲親像按呢滅無！</w:t>
      </w:r>
    </w:p>
    <w:p w14:paraId="4DD7AF7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13:4 </w:t>
      </w:r>
      <w:r>
        <w:rPr>
          <w:rFonts w:ascii="新細明體" w:hint="eastAsia"/>
          <w:kern w:val="0"/>
          <w:lang w:val="zh-TW"/>
        </w:rPr>
        <w:t>抑是彼十八人，互西羅亞的塔倒落來壓死的；恁拍算比攏總徛起佇耶路撒冷的人犯罪卡重嗎？</w:t>
      </w:r>
    </w:p>
    <w:p w14:paraId="66728DA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13:5 </w:t>
      </w:r>
      <w:r>
        <w:rPr>
          <w:rFonts w:ascii="新細明體" w:hint="eastAsia"/>
          <w:kern w:val="0"/>
          <w:lang w:val="zh-TW"/>
        </w:rPr>
        <w:t>我給恁講，呣是！恁若無反悔，攏欲照按呢滅無！」</w:t>
      </w:r>
    </w:p>
    <w:p w14:paraId="53B0B5A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13:6 </w:t>
      </w:r>
      <w:r>
        <w:rPr>
          <w:rFonts w:ascii="新細明體" w:hint="eastAsia"/>
          <w:kern w:val="0"/>
          <w:lang w:val="zh-TW"/>
        </w:rPr>
        <w:t>伊就設一個譬喻講：「某人有一欉無花果樹栽佇伊的葡萄園裡。就來彼欉尋果子，尋無。</w:t>
      </w:r>
    </w:p>
    <w:p w14:paraId="3D34AE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13:7 </w:t>
      </w:r>
      <w:r>
        <w:rPr>
          <w:rFonts w:ascii="新細明體" w:hint="eastAsia"/>
          <w:kern w:val="0"/>
          <w:lang w:val="zh-TW"/>
        </w:rPr>
        <w:t>才對管園的講：『你看，我連連三年來對此欉無花果樹尋果子，尋無。著給伊剉起來，啥事互伊也鎮所在！』</w:t>
      </w:r>
    </w:p>
    <w:p w14:paraId="290F2DB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13:8 </w:t>
      </w:r>
      <w:r>
        <w:rPr>
          <w:rFonts w:ascii="新細明體" w:hint="eastAsia"/>
          <w:kern w:val="0"/>
          <w:lang w:val="zh-TW"/>
        </w:rPr>
        <w:t>應伊講：『主啊，今年請閣容允伊，聽候我四圍掘鬆，壅肥；</w:t>
      </w:r>
    </w:p>
    <w:p w14:paraId="4658ACD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13:9 </w:t>
      </w:r>
      <w:r>
        <w:rPr>
          <w:rFonts w:ascii="新細明體" w:hint="eastAsia"/>
          <w:kern w:val="0"/>
          <w:lang w:val="zh-TW"/>
        </w:rPr>
        <w:t>後來若結果子就好，若無，你才給伊剉起來。』」</w:t>
      </w:r>
    </w:p>
    <w:p w14:paraId="52EC00F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13:10 </w:t>
      </w:r>
      <w:r>
        <w:rPr>
          <w:rFonts w:ascii="新細明體" w:hint="eastAsia"/>
          <w:kern w:val="0"/>
          <w:lang w:val="zh-TW"/>
        </w:rPr>
        <w:t>安息日，耶穌佇一個會堂</w:t>
      </w:r>
      <w:r w:rsidR="000C1846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教示人。</w:t>
      </w:r>
    </w:p>
    <w:p w14:paraId="42EDA81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13:11 </w:t>
      </w:r>
      <w:r>
        <w:rPr>
          <w:rFonts w:ascii="新細明體" w:hint="eastAsia"/>
          <w:kern w:val="0"/>
          <w:lang w:val="zh-TW"/>
        </w:rPr>
        <w:t>抵當有一個婦仁人患著邪神，致病十八年久，瘟痀攏</w:t>
      </w:r>
      <w:r w:rsidR="009F71BD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伸直。</w:t>
      </w:r>
    </w:p>
    <w:p w14:paraId="3255980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13:12 </w:t>
      </w:r>
      <w:r>
        <w:rPr>
          <w:rFonts w:ascii="新細明體" w:hint="eastAsia"/>
          <w:kern w:val="0"/>
          <w:lang w:val="zh-TW"/>
        </w:rPr>
        <w:t>耶穌看見，就叫伊講：「婦仁人啊，今你脫離你的病啦！」</w:t>
      </w:r>
    </w:p>
    <w:p w14:paraId="18B6F89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13:13 </w:t>
      </w:r>
      <w:r>
        <w:rPr>
          <w:rFonts w:ascii="新細明體" w:hint="eastAsia"/>
          <w:kern w:val="0"/>
          <w:lang w:val="zh-TW"/>
        </w:rPr>
        <w:t>就用雙手給伊按；伊即時伸直，就歸榮光上帝。</w:t>
      </w:r>
    </w:p>
    <w:p w14:paraId="3E6AEEA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13:14 </w:t>
      </w:r>
      <w:r>
        <w:rPr>
          <w:rFonts w:ascii="新細明體" w:hint="eastAsia"/>
          <w:kern w:val="0"/>
          <w:lang w:val="zh-TW"/>
        </w:rPr>
        <w:t>管會堂的因為耶穌佇安息日醫病，就受氣對眾人應講：「有六日應該著做工；彼六日間通來受醫，安息日呣通。」</w:t>
      </w:r>
    </w:p>
    <w:p w14:paraId="2753436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13:15 </w:t>
      </w:r>
      <w:r>
        <w:rPr>
          <w:rFonts w:ascii="新細明體" w:hint="eastAsia"/>
          <w:kern w:val="0"/>
          <w:lang w:val="zh-TW"/>
        </w:rPr>
        <w:t>若是主應伊講：「假好的人啊，佇安息日恁豈無逐人對槽裡解伊的牛，抑是驢，牽去食水嗎？</w:t>
      </w:r>
    </w:p>
    <w:p w14:paraId="404EB1F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13:16 </w:t>
      </w:r>
      <w:r>
        <w:rPr>
          <w:rFonts w:ascii="新細明體" w:hint="eastAsia"/>
          <w:kern w:val="0"/>
          <w:lang w:val="zh-TW"/>
        </w:rPr>
        <w:t>此個婦仁人是亞伯拉罕的後裔，互撒但縛伊已經十八年久，豈呣應該佇安息的日解伊的結嗎？」</w:t>
      </w:r>
    </w:p>
    <w:p w14:paraId="260E5D3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13:17 </w:t>
      </w:r>
      <w:r>
        <w:rPr>
          <w:rFonts w:ascii="新細明體" w:hint="eastAsia"/>
          <w:kern w:val="0"/>
          <w:lang w:val="zh-TW"/>
        </w:rPr>
        <w:t>耶穌講按呢，諸個對敵攏見誚；眾人因為伊所行一切榮光的事，攏總歡喜。</w:t>
      </w:r>
    </w:p>
    <w:p w14:paraId="101B1D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13:18 </w:t>
      </w:r>
      <w:r>
        <w:rPr>
          <w:rFonts w:ascii="新細明體" w:hint="eastAsia"/>
          <w:kern w:val="0"/>
          <w:lang w:val="zh-TW"/>
        </w:rPr>
        <w:t>耶穌就講：「上帝的國親像甚麼？我欲用甚麼來比並伊？</w:t>
      </w:r>
    </w:p>
    <w:p w14:paraId="7B3F619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13:19 </w:t>
      </w:r>
      <w:r>
        <w:rPr>
          <w:rFonts w:ascii="新細明體" w:hint="eastAsia"/>
          <w:kern w:val="0"/>
          <w:lang w:val="zh-TW"/>
        </w:rPr>
        <w:t>是親像一粒芥菜子，人提去種佇伊家己的園，就大欉成做樹，空中的鳥來歇佇伊的枝。」</w:t>
      </w:r>
    </w:p>
    <w:p w14:paraId="498FE98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13:20 </w:t>
      </w:r>
      <w:r>
        <w:rPr>
          <w:rFonts w:ascii="新細明體" w:hint="eastAsia"/>
          <w:kern w:val="0"/>
          <w:lang w:val="zh-TW"/>
        </w:rPr>
        <w:t>閣講：「我欲用甚麼來比並上帝的國？</w:t>
      </w:r>
    </w:p>
    <w:p w14:paraId="30FE835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13:21 </w:t>
      </w:r>
      <w:r>
        <w:rPr>
          <w:rFonts w:ascii="新細明體" w:hint="eastAsia"/>
          <w:kern w:val="0"/>
          <w:lang w:val="zh-TW"/>
        </w:rPr>
        <w:t>是親像酵，婦仁人提去下佇三斗的麵粉內，到攏總發酵。」</w:t>
      </w:r>
    </w:p>
    <w:p w14:paraId="2F0142E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13:22 </w:t>
      </w:r>
      <w:r>
        <w:rPr>
          <w:rFonts w:ascii="新細明體" w:hint="eastAsia"/>
          <w:kern w:val="0"/>
          <w:lang w:val="zh-TW"/>
        </w:rPr>
        <w:t>耶穌經過諸個城諸個鄉社教示人，也向耶路撒冷行。</w:t>
      </w:r>
    </w:p>
    <w:p w14:paraId="5E7138E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13:23 </w:t>
      </w:r>
      <w:r>
        <w:rPr>
          <w:rFonts w:ascii="新細明體" w:hint="eastAsia"/>
          <w:kern w:val="0"/>
          <w:lang w:val="zh-TW"/>
        </w:rPr>
        <w:t>有一人給伊講：「主啊，得著救的人是少嗎？」</w:t>
      </w:r>
    </w:p>
    <w:p w14:paraId="38A1596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13:24 </w:t>
      </w:r>
      <w:r>
        <w:rPr>
          <w:rFonts w:ascii="新細明體" w:hint="eastAsia"/>
          <w:kern w:val="0"/>
          <w:lang w:val="zh-TW"/>
        </w:rPr>
        <w:t>耶穌對講：「著盡力對狹門入去。因為我給恁講，欲有多多人求入，也得著。</w:t>
      </w:r>
    </w:p>
    <w:p w14:paraId="20EF899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13:25 </w:t>
      </w:r>
      <w:r>
        <w:rPr>
          <w:rFonts w:ascii="新細明體" w:hint="eastAsia"/>
          <w:kern w:val="0"/>
          <w:lang w:val="zh-TW"/>
        </w:rPr>
        <w:t>到家主起來關門，恁才徛佇外面拍門，講：『主啊，給阮開咧！』伊就欲應恁講：『恁對叨位來！我呣識恁。』</w:t>
      </w:r>
    </w:p>
    <w:p w14:paraId="207DBF5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13:26 </w:t>
      </w:r>
      <w:r>
        <w:rPr>
          <w:rFonts w:ascii="新細明體" w:hint="eastAsia"/>
          <w:kern w:val="0"/>
          <w:lang w:val="zh-TW"/>
        </w:rPr>
        <w:t>恁就欲講：『阮曾佇你的面前飲食，你也曾佇阮的街路教示。』</w:t>
      </w:r>
    </w:p>
    <w:p w14:paraId="13225EE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13:27 </w:t>
      </w:r>
      <w:r>
        <w:rPr>
          <w:rFonts w:ascii="新細明體" w:hint="eastAsia"/>
          <w:kern w:val="0"/>
          <w:lang w:val="zh-TW"/>
        </w:rPr>
        <w:t>伊欲講：『我給恁講，我呣知恁對叨位來。恁行不義的人，攏著離開我！』</w:t>
      </w:r>
    </w:p>
    <w:p w14:paraId="289E6AE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13:28 </w:t>
      </w:r>
      <w:r>
        <w:rPr>
          <w:rFonts w:ascii="新細明體" w:hint="eastAsia"/>
          <w:kern w:val="0"/>
          <w:lang w:val="zh-TW"/>
        </w:rPr>
        <w:t>恁欲看見亞伯拉罕、以撒、雅各及眾先知佇上帝的國，也恁家己受趕出佇外面，當彼時佇遐欲有啼哭咬牙切齒。</w:t>
      </w:r>
    </w:p>
    <w:p w14:paraId="6078DEB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13:29 </w:t>
      </w:r>
      <w:r>
        <w:rPr>
          <w:rFonts w:ascii="新細明體" w:hint="eastAsia"/>
          <w:kern w:val="0"/>
          <w:lang w:val="zh-TW"/>
        </w:rPr>
        <w:t>對東、對西、對南、對北欲有人來，坐桌佇上帝的國。</w:t>
      </w:r>
    </w:p>
    <w:p w14:paraId="1805CDE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13:30 </w:t>
      </w:r>
      <w:r>
        <w:rPr>
          <w:rFonts w:ascii="新細明體" w:hint="eastAsia"/>
          <w:kern w:val="0"/>
          <w:lang w:val="zh-TW"/>
        </w:rPr>
        <w:t>有路尾的，欲做代先；也有代先的，欲做路尾。」</w:t>
      </w:r>
    </w:p>
    <w:p w14:paraId="31B9F21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13:31 </w:t>
      </w:r>
      <w:r>
        <w:rPr>
          <w:rFonts w:ascii="新細明體" w:hint="eastAsia"/>
          <w:kern w:val="0"/>
          <w:lang w:val="zh-TW"/>
        </w:rPr>
        <w:t>彼時，有法利賽幾若人來給伊講：「你著離開遮去別位，因為希律愛欲你。」</w:t>
      </w:r>
    </w:p>
    <w:p w14:paraId="4588180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13:32 </w:t>
      </w:r>
      <w:r>
        <w:rPr>
          <w:rFonts w:ascii="新細明體" w:hint="eastAsia"/>
          <w:kern w:val="0"/>
          <w:lang w:val="zh-TW"/>
        </w:rPr>
        <w:t>伊給講：「恁去給彼隻狐狸講：『你看，今仔日、明仔日我趕鬼醫病，到第三日我就完全。』</w:t>
      </w:r>
    </w:p>
    <w:p w14:paraId="110F3BB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13:33 </w:t>
      </w:r>
      <w:r>
        <w:rPr>
          <w:rFonts w:ascii="新細明體" w:hint="eastAsia"/>
          <w:kern w:val="0"/>
          <w:lang w:val="zh-TW"/>
        </w:rPr>
        <w:t>雖然按呢，今仔日、明仔日、及後日，我應該著行，因為不該有先知受害死佇耶路撒冷的外面。</w:t>
      </w:r>
    </w:p>
    <w:p w14:paraId="107357B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13:34 </w:t>
      </w:r>
      <w:r>
        <w:rPr>
          <w:rFonts w:ascii="新細明體" w:hint="eastAsia"/>
          <w:kern w:val="0"/>
          <w:lang w:val="zh-TW"/>
        </w:rPr>
        <w:t>耶路撒冷啊！耶路撒冷啊！就是死先知人，用石頭擲奉差到佇伊的。我偌多擺愛聚集你的子兒，親像雞母聚集伊的雞仔佇翅下；若是恁呣愛。</w:t>
      </w:r>
    </w:p>
    <w:p w14:paraId="33F7E43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13:35 </w:t>
      </w:r>
      <w:r>
        <w:rPr>
          <w:rFonts w:ascii="新細明體" w:hint="eastAsia"/>
          <w:kern w:val="0"/>
          <w:lang w:val="zh-TW"/>
        </w:rPr>
        <w:t>你看，恁的厝放互恁。閣我給恁講，恁決斷看見我，聽候恁講：『佇主的名來的得著福氣。』」</w:t>
      </w:r>
    </w:p>
    <w:p w14:paraId="5CC2A2C9" w14:textId="77777777" w:rsidR="00464904" w:rsidRDefault="00464904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47FACD53" w14:textId="77777777" w:rsidR="008B444B" w:rsidRPr="00464904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464904">
        <w:rPr>
          <w:rFonts w:ascii="新細明體" w:hint="eastAsia"/>
          <w:color w:val="FF0000"/>
          <w:kern w:val="0"/>
          <w:lang w:val="zh-TW"/>
        </w:rPr>
        <w:t>路加福音</w:t>
      </w:r>
      <w:r w:rsidRPr="00464904">
        <w:rPr>
          <w:rFonts w:ascii="新細明體"/>
          <w:color w:val="FF0000"/>
          <w:kern w:val="0"/>
          <w:lang w:val="zh-TW"/>
        </w:rPr>
        <w:t xml:space="preserve"> 14:1 </w:t>
      </w:r>
      <w:r w:rsidRPr="00464904">
        <w:rPr>
          <w:rFonts w:ascii="新細明體" w:hint="eastAsia"/>
          <w:color w:val="FF0000"/>
          <w:kern w:val="0"/>
          <w:lang w:val="zh-TW"/>
        </w:rPr>
        <w:t>安息日，耶穌入一個法利賽頭人的厝欲食，當等伊。</w:t>
      </w:r>
    </w:p>
    <w:p w14:paraId="7BA3BD9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14:2 </w:t>
      </w:r>
      <w:r>
        <w:rPr>
          <w:rFonts w:ascii="新細明體" w:hint="eastAsia"/>
          <w:kern w:val="0"/>
          <w:lang w:val="zh-TW"/>
        </w:rPr>
        <w:t>抵當佇伊的面前有一個臌脹的人。</w:t>
      </w:r>
    </w:p>
    <w:p w14:paraId="53AD654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14:3 </w:t>
      </w:r>
      <w:r>
        <w:rPr>
          <w:rFonts w:ascii="新細明體" w:hint="eastAsia"/>
          <w:kern w:val="0"/>
          <w:lang w:val="zh-TW"/>
        </w:rPr>
        <w:t>耶穌對教律法的先生，及法利賽人講：「安息日醫病通抑呣通？」</w:t>
      </w:r>
    </w:p>
    <w:p w14:paraId="3E12645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14:4 </w:t>
      </w:r>
      <w:r>
        <w:rPr>
          <w:rFonts w:ascii="新細明體" w:hint="eastAsia"/>
          <w:kern w:val="0"/>
          <w:lang w:val="zh-TW"/>
        </w:rPr>
        <w:t>靜靜。耶穌牽彼個人醫好伊，互伊去；</w:t>
      </w:r>
    </w:p>
    <w:p w14:paraId="629FABB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14:5 </w:t>
      </w:r>
      <w:r>
        <w:rPr>
          <w:rFonts w:ascii="新細明體" w:hint="eastAsia"/>
          <w:kern w:val="0"/>
          <w:lang w:val="zh-TW"/>
        </w:rPr>
        <w:t>續對講：「恁中間甚麼人有驢抑是牛，佇安息日跋落溝窟，也無連鞭牽伊起來嗎？」</w:t>
      </w:r>
    </w:p>
    <w:p w14:paraId="228AF34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14:6 </w:t>
      </w:r>
      <w:r>
        <w:rPr>
          <w:rFonts w:ascii="新細明體" w:hint="eastAsia"/>
          <w:kern w:val="0"/>
          <w:lang w:val="zh-TW"/>
        </w:rPr>
        <w:t>諸個話會應。</w:t>
      </w:r>
    </w:p>
    <w:p w14:paraId="47A3D14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14:7 </w:t>
      </w:r>
      <w:r>
        <w:rPr>
          <w:rFonts w:ascii="新細明體" w:hint="eastAsia"/>
          <w:kern w:val="0"/>
          <w:lang w:val="zh-TW"/>
        </w:rPr>
        <w:t>耶穌看許個人客揀大位，就設譬喻對講：</w:t>
      </w:r>
    </w:p>
    <w:p w14:paraId="72A116A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14:8 </w:t>
      </w:r>
      <w:r>
        <w:rPr>
          <w:rFonts w:ascii="新細明體" w:hint="eastAsia"/>
          <w:kern w:val="0"/>
          <w:lang w:val="zh-TW"/>
        </w:rPr>
        <w:t>「恁互人請去赴婚姻的筵桌，莫得坐大位，驚了比你卡尊貴的也互伊請；</w:t>
      </w:r>
    </w:p>
    <w:p w14:paraId="28EF719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14:9 </w:t>
      </w:r>
      <w:r>
        <w:rPr>
          <w:rFonts w:ascii="新細明體" w:hint="eastAsia"/>
          <w:kern w:val="0"/>
          <w:lang w:val="zh-TW"/>
        </w:rPr>
        <w:t>就請你及請伊的來給你講：『讓位互此人！』你就見誚退去坐佇尾位。</w:t>
      </w:r>
    </w:p>
    <w:p w14:paraId="04E5952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14:10 </w:t>
      </w:r>
      <w:r>
        <w:rPr>
          <w:rFonts w:ascii="新細明體" w:hint="eastAsia"/>
          <w:kern w:val="0"/>
          <w:lang w:val="zh-TW"/>
        </w:rPr>
        <w:t>獨獨互人請的時，著去坐尾位，就請你的來給你講：『朋友啊，坐起來。』彼時，你佇同桌的人的面前就有體面。</w:t>
      </w:r>
    </w:p>
    <w:p w14:paraId="7698F20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14:11 </w:t>
      </w:r>
      <w:r>
        <w:rPr>
          <w:rFonts w:ascii="新細明體" w:hint="eastAsia"/>
          <w:kern w:val="0"/>
          <w:lang w:val="zh-TW"/>
        </w:rPr>
        <w:t>因為，見若自高的，欲互伊卑微；家己卑微的，欲高升伊。」</w:t>
      </w:r>
    </w:p>
    <w:p w14:paraId="648AF5F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14:12 </w:t>
      </w:r>
      <w:r>
        <w:rPr>
          <w:rFonts w:ascii="新細明體" w:hint="eastAsia"/>
          <w:kern w:val="0"/>
          <w:lang w:val="zh-TW"/>
        </w:rPr>
        <w:t>耶穌也給請伊的人講：「你辦日晝頓抑是下昏頓，呣通請你的朋友，抑是兄弟，抑是親戚，抑是好額的厝邊，驚了倒請你，你就受報答。</w:t>
      </w:r>
    </w:p>
    <w:p w14:paraId="420A56A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14:13 </w:t>
      </w:r>
      <w:r>
        <w:rPr>
          <w:rFonts w:ascii="新細明體" w:hint="eastAsia"/>
          <w:kern w:val="0"/>
          <w:lang w:val="zh-TW"/>
        </w:rPr>
        <w:t>若是你辦筵桌的時，著請喪鄉的、破相的、跛腳的、睛暝的，你就有福氣！</w:t>
      </w:r>
    </w:p>
    <w:p w14:paraId="21AB034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14:14 </w:t>
      </w:r>
      <w:r>
        <w:rPr>
          <w:rFonts w:ascii="新細明體" w:hint="eastAsia"/>
          <w:kern w:val="0"/>
          <w:lang w:val="zh-TW"/>
        </w:rPr>
        <w:t>因為無通報答你。就佇義人復活的時，你欲得著報答。」</w:t>
      </w:r>
    </w:p>
    <w:p w14:paraId="38AAC1D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14:15 </w:t>
      </w:r>
      <w:r>
        <w:rPr>
          <w:rFonts w:ascii="新細明體" w:hint="eastAsia"/>
          <w:kern w:val="0"/>
          <w:lang w:val="zh-TW"/>
        </w:rPr>
        <w:t>同桌的一人聽見諸個話，就給伊講：「欲佇上帝的國食的有福氣啊！」</w:t>
      </w:r>
    </w:p>
    <w:p w14:paraId="09DB54A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14:16 </w:t>
      </w:r>
      <w:r>
        <w:rPr>
          <w:rFonts w:ascii="新細明體" w:hint="eastAsia"/>
          <w:kern w:val="0"/>
          <w:lang w:val="zh-TW"/>
        </w:rPr>
        <w:t>若是耶穌給伊講：「有一人辦大筵席，所請的多多。</w:t>
      </w:r>
    </w:p>
    <w:p w14:paraId="3E4AAA8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14:17 </w:t>
      </w:r>
      <w:r>
        <w:rPr>
          <w:rFonts w:ascii="新細明體" w:hint="eastAsia"/>
          <w:kern w:val="0"/>
          <w:lang w:val="zh-TW"/>
        </w:rPr>
        <w:t>到欲食的時，差伊的奴僕給所請的人講：『著來！百項物便啦。』</w:t>
      </w:r>
    </w:p>
    <w:p w14:paraId="517D21E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14:18 </w:t>
      </w:r>
      <w:r>
        <w:rPr>
          <w:rFonts w:ascii="新細明體" w:hint="eastAsia"/>
          <w:kern w:val="0"/>
          <w:lang w:val="zh-TW"/>
        </w:rPr>
        <w:t>眾人就同一樣心推辭。頭一個給伊講：『我有買園，姑不終著去看伊。請互我辭。』</w:t>
      </w:r>
    </w:p>
    <w:p w14:paraId="4889CC5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14:19 </w:t>
      </w:r>
      <w:r>
        <w:rPr>
          <w:rFonts w:ascii="新細明體" w:hint="eastAsia"/>
          <w:kern w:val="0"/>
          <w:lang w:val="zh-TW"/>
        </w:rPr>
        <w:t>閣一人講：『我有買牛五對，欲去驗看。請互我辭。』</w:t>
      </w:r>
    </w:p>
    <w:p w14:paraId="69702AD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14:20 </w:t>
      </w:r>
      <w:r>
        <w:rPr>
          <w:rFonts w:ascii="新細明體" w:hint="eastAsia"/>
          <w:kern w:val="0"/>
          <w:lang w:val="zh-TW"/>
        </w:rPr>
        <w:t>閣一個講：『我有娶某，才</w:t>
      </w:r>
      <w:r w:rsidR="007F153B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得來。』</w:t>
      </w:r>
    </w:p>
    <w:p w14:paraId="0F2998F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14:21 </w:t>
      </w:r>
      <w:r>
        <w:rPr>
          <w:rFonts w:ascii="新細明體" w:hint="eastAsia"/>
          <w:kern w:val="0"/>
          <w:lang w:val="zh-TW"/>
        </w:rPr>
        <w:t>奴僕倒去，將諸個事給伊的主人講，家主受氣，給伊的奴僕講：『緊緊出去，到城內的大街小巷，導許個喪鄉的、破相的、睛暝的、跛腳的來遮。』</w:t>
      </w:r>
    </w:p>
    <w:p w14:paraId="49DECB9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14:22 </w:t>
      </w:r>
      <w:r>
        <w:rPr>
          <w:rFonts w:ascii="新細明體" w:hint="eastAsia"/>
          <w:kern w:val="0"/>
          <w:lang w:val="zh-TW"/>
        </w:rPr>
        <w:t>奴僕講：『主啊，你所命令的已經行伊，若是猶久有剩位。』</w:t>
      </w:r>
    </w:p>
    <w:p w14:paraId="0334799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14:23 </w:t>
      </w:r>
      <w:r>
        <w:rPr>
          <w:rFonts w:ascii="新細明體" w:hint="eastAsia"/>
          <w:kern w:val="0"/>
          <w:lang w:val="zh-TW"/>
        </w:rPr>
        <w:t>主人對伊的奴僕講：『出去路裡及籬笆邊，勉強人入來，互我的厝滿滿。</w:t>
      </w:r>
    </w:p>
    <w:p w14:paraId="0F28FEE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14:24 </w:t>
      </w:r>
      <w:r>
        <w:rPr>
          <w:rFonts w:ascii="新細明體" w:hint="eastAsia"/>
          <w:kern w:val="0"/>
          <w:lang w:val="zh-TW"/>
        </w:rPr>
        <w:t>因為我給恁講，前所請的無一人會得食我的筵席。』」</w:t>
      </w:r>
    </w:p>
    <w:p w14:paraId="32C8B3F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14:25 </w:t>
      </w:r>
      <w:r>
        <w:rPr>
          <w:rFonts w:ascii="新細明體" w:hint="eastAsia"/>
          <w:kern w:val="0"/>
          <w:lang w:val="zh-TW"/>
        </w:rPr>
        <w:t>多多人及伊同行。伊就越過來對講：</w:t>
      </w:r>
    </w:p>
    <w:p w14:paraId="58AD3B2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14:26 </w:t>
      </w:r>
      <w:r>
        <w:rPr>
          <w:rFonts w:ascii="新細明體" w:hint="eastAsia"/>
          <w:kern w:val="0"/>
          <w:lang w:val="zh-TW"/>
        </w:rPr>
        <w:t>「若有人就近我，也無怨恨伊的父母、某子、兄弟、姊妹，以及家己的生命，就會做我的學生。</w:t>
      </w:r>
    </w:p>
    <w:p w14:paraId="08C4713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14:27 </w:t>
      </w:r>
      <w:r>
        <w:rPr>
          <w:rFonts w:ascii="新細明體" w:hint="eastAsia"/>
          <w:kern w:val="0"/>
          <w:lang w:val="zh-TW"/>
        </w:rPr>
        <w:t>無夯家己的十字架來隨我的，也會做我的學生。</w:t>
      </w:r>
    </w:p>
    <w:p w14:paraId="7337F71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14:28 </w:t>
      </w:r>
      <w:r>
        <w:rPr>
          <w:rFonts w:ascii="新細明體" w:hint="eastAsia"/>
          <w:kern w:val="0"/>
          <w:lang w:val="zh-TW"/>
        </w:rPr>
        <w:t>恁中間甚麼人欲起塔，豈無代先坐，來算彼個所費，看會起到成？</w:t>
      </w:r>
    </w:p>
    <w:p w14:paraId="450FECD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14:29 </w:t>
      </w:r>
      <w:r>
        <w:rPr>
          <w:rFonts w:ascii="新細明體" w:hint="eastAsia"/>
          <w:kern w:val="0"/>
          <w:lang w:val="zh-TW"/>
        </w:rPr>
        <w:t>驚了豈採下地基，也會起到好，就看見的人攏恥笑伊，講：</w:t>
      </w:r>
    </w:p>
    <w:p w14:paraId="0EFE2E7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14:30 </w:t>
      </w:r>
      <w:r>
        <w:rPr>
          <w:rFonts w:ascii="新細明體" w:hint="eastAsia"/>
          <w:kern w:val="0"/>
          <w:lang w:val="zh-TW"/>
        </w:rPr>
        <w:t>『此個人有動工，也起到好。』</w:t>
      </w:r>
    </w:p>
    <w:p w14:paraId="4848E80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14:31 </w:t>
      </w:r>
      <w:r>
        <w:rPr>
          <w:rFonts w:ascii="新細明體" w:hint="eastAsia"/>
          <w:kern w:val="0"/>
          <w:lang w:val="zh-TW"/>
        </w:rPr>
        <w:t>抑是甚麼王出來欲及別個王交戰，豈無代先坐參謀，看會用一萬兵抵敵彼個導二萬兵來攻擊伊的抑？</w:t>
      </w:r>
    </w:p>
    <w:p w14:paraId="2FF9AD0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14:32 </w:t>
      </w:r>
      <w:r>
        <w:rPr>
          <w:rFonts w:ascii="新細明體" w:hint="eastAsia"/>
          <w:kern w:val="0"/>
          <w:lang w:val="zh-TW"/>
        </w:rPr>
        <w:t>若，就趁伊猶遠，差使者去及伊講和。</w:t>
      </w:r>
    </w:p>
    <w:p w14:paraId="1870D67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14:33 </w:t>
      </w:r>
      <w:r>
        <w:rPr>
          <w:rFonts w:ascii="新細明體" w:hint="eastAsia"/>
          <w:kern w:val="0"/>
          <w:lang w:val="zh-TW"/>
        </w:rPr>
        <w:t>按呢，恁中間見若無放拺一切所有的，會做我的學生。」</w:t>
      </w:r>
    </w:p>
    <w:p w14:paraId="3BE1628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14:34 </w:t>
      </w:r>
      <w:r>
        <w:rPr>
          <w:rFonts w:ascii="新細明體" w:hint="eastAsia"/>
          <w:kern w:val="0"/>
          <w:lang w:val="zh-TW"/>
        </w:rPr>
        <w:t>「今鹽是好；鹽若續失味，欲用甚麼復倒伊的味？</w:t>
      </w:r>
    </w:p>
    <w:p w14:paraId="508DF58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14:35 </w:t>
      </w:r>
      <w:r>
        <w:rPr>
          <w:rFonts w:ascii="新細明體" w:hint="eastAsia"/>
          <w:kern w:val="0"/>
          <w:lang w:val="zh-TW"/>
        </w:rPr>
        <w:t>也落園得，也做肥得，只有佇外面。有耳孔通聽的，著聽！」</w:t>
      </w:r>
    </w:p>
    <w:p w14:paraId="1B836B36" w14:textId="77777777" w:rsidR="00BD5A65" w:rsidRDefault="00BD5A65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</w:p>
    <w:p w14:paraId="71118BD1" w14:textId="77777777" w:rsidR="008B444B" w:rsidRPr="00BD5A65" w:rsidRDefault="008B444B">
      <w:pPr>
        <w:autoSpaceDE w:val="0"/>
        <w:autoSpaceDN w:val="0"/>
        <w:adjustRightInd w:val="0"/>
        <w:rPr>
          <w:rFonts w:ascii="新細明體"/>
          <w:color w:val="FF0000"/>
          <w:kern w:val="0"/>
          <w:lang w:val="zh-TW"/>
        </w:rPr>
      </w:pPr>
      <w:r w:rsidRPr="00BD5A65">
        <w:rPr>
          <w:rFonts w:ascii="新細明體" w:hint="eastAsia"/>
          <w:color w:val="FF0000"/>
          <w:kern w:val="0"/>
          <w:lang w:val="zh-TW"/>
        </w:rPr>
        <w:t>路加福音</w:t>
      </w:r>
      <w:r w:rsidRPr="00BD5A65">
        <w:rPr>
          <w:rFonts w:ascii="新細明體"/>
          <w:color w:val="FF0000"/>
          <w:kern w:val="0"/>
          <w:lang w:val="zh-TW"/>
        </w:rPr>
        <w:t xml:space="preserve"> 15:1 </w:t>
      </w:r>
      <w:r w:rsidRPr="00BD5A65">
        <w:rPr>
          <w:rFonts w:ascii="新細明體" w:hint="eastAsia"/>
          <w:color w:val="FF0000"/>
          <w:kern w:val="0"/>
          <w:lang w:val="zh-TW"/>
        </w:rPr>
        <w:t>眾抽餉的及歹人就近耶穌來聽伊。</w:t>
      </w:r>
    </w:p>
    <w:p w14:paraId="492DC53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15:2 </w:t>
      </w:r>
      <w:r>
        <w:rPr>
          <w:rFonts w:ascii="新細明體" w:hint="eastAsia"/>
          <w:kern w:val="0"/>
          <w:lang w:val="zh-TW"/>
        </w:rPr>
        <w:t>法利賽人及經學士耦耦唸講：「此個人接納歹人，續及食。」</w:t>
      </w:r>
    </w:p>
    <w:p w14:paraId="7BF3A53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15:3 </w:t>
      </w:r>
      <w:r>
        <w:rPr>
          <w:rFonts w:ascii="新細明體" w:hint="eastAsia"/>
          <w:kern w:val="0"/>
          <w:lang w:val="zh-TW"/>
        </w:rPr>
        <w:t>耶穌設此個譬喻對講：</w:t>
      </w:r>
    </w:p>
    <w:p w14:paraId="4D16582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15:4 </w:t>
      </w:r>
      <w:r>
        <w:rPr>
          <w:rFonts w:ascii="新細明體" w:hint="eastAsia"/>
          <w:kern w:val="0"/>
          <w:lang w:val="zh-TW"/>
        </w:rPr>
        <w:t>「恁中間甚麼人有一百隻羊失落一隻，豈無且放九十九隻佇山裡，去尋所失落的，到得著嗎？</w:t>
      </w:r>
    </w:p>
    <w:p w14:paraId="6D41492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15:5 </w:t>
      </w:r>
      <w:r>
        <w:rPr>
          <w:rFonts w:ascii="新細明體" w:hint="eastAsia"/>
          <w:kern w:val="0"/>
          <w:lang w:val="zh-TW"/>
        </w:rPr>
        <w:t>已經尋著，就歡喜背伊佇肩頭頂，</w:t>
      </w:r>
    </w:p>
    <w:p w14:paraId="7CA04DB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15:6 </w:t>
      </w:r>
      <w:r>
        <w:rPr>
          <w:rFonts w:ascii="新細明體" w:hint="eastAsia"/>
          <w:kern w:val="0"/>
          <w:lang w:val="zh-TW"/>
        </w:rPr>
        <w:t>到厝，就聚集伊的朋友厝邊，給講：『著及我歡喜，因為所失落的羊我已經尋著。』</w:t>
      </w:r>
    </w:p>
    <w:p w14:paraId="2CD2125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15:7 </w:t>
      </w:r>
      <w:r>
        <w:rPr>
          <w:rFonts w:ascii="新細明體" w:hint="eastAsia"/>
          <w:kern w:val="0"/>
          <w:lang w:val="zh-TW"/>
        </w:rPr>
        <w:t>我給恁講，歹人中有一人反悔，就佇天裡也欲按呢為著伊歡喜，比為著九十九個義人呣免反悔的閣卡歡喜。」</w:t>
      </w:r>
    </w:p>
    <w:p w14:paraId="12174C2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15:8 </w:t>
      </w:r>
      <w:r>
        <w:rPr>
          <w:rFonts w:ascii="新細明體" w:hint="eastAsia"/>
          <w:kern w:val="0"/>
          <w:lang w:val="zh-TW"/>
        </w:rPr>
        <w:t>「抑是甚麼婦仁人有十個銀仔，若失落一個，豈無點燈，掃厝，勤勤尋到著嗎？</w:t>
      </w:r>
    </w:p>
    <w:p w14:paraId="22D07FB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15:9 </w:t>
      </w:r>
      <w:r>
        <w:rPr>
          <w:rFonts w:ascii="新細明體" w:hint="eastAsia"/>
          <w:kern w:val="0"/>
          <w:lang w:val="zh-TW"/>
        </w:rPr>
        <w:t>已經尋著，就聚集伊的朋友厝邊，講：『著及我歡喜，因為所失落的銀仔我已經尋著！』</w:t>
      </w:r>
    </w:p>
    <w:p w14:paraId="33C0F86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15:10 </w:t>
      </w:r>
      <w:r>
        <w:rPr>
          <w:rFonts w:ascii="新細明體" w:hint="eastAsia"/>
          <w:kern w:val="0"/>
          <w:lang w:val="zh-TW"/>
        </w:rPr>
        <w:t>我給恁講，歹人中有一人反悔，就佇上帝天使的面前為著伊喜歡也是按呢。」</w:t>
      </w:r>
    </w:p>
    <w:p w14:paraId="0D07897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15:11 </w:t>
      </w:r>
      <w:r>
        <w:rPr>
          <w:rFonts w:ascii="新細明體" w:hint="eastAsia"/>
          <w:kern w:val="0"/>
          <w:lang w:val="zh-TW"/>
        </w:rPr>
        <w:t>閣講：「某人有二個子。</w:t>
      </w:r>
    </w:p>
    <w:p w14:paraId="7530D36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15:12 </w:t>
      </w:r>
      <w:r>
        <w:rPr>
          <w:rFonts w:ascii="新細明體" w:hint="eastAsia"/>
          <w:kern w:val="0"/>
          <w:lang w:val="zh-TW"/>
        </w:rPr>
        <w:t>彼個第二個給老父講：『阿爸啊，將我應得的業分互我。』伊的老父就給</w:t>
      </w:r>
      <w:r w:rsidR="009C599E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分家伙。</w:t>
      </w:r>
    </w:p>
    <w:p w14:paraId="6D2BBD7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15:13 </w:t>
      </w:r>
      <w:r>
        <w:rPr>
          <w:rFonts w:ascii="新細明體" w:hint="eastAsia"/>
          <w:kern w:val="0"/>
          <w:lang w:val="zh-TW"/>
        </w:rPr>
        <w:t>閣無幾日，彼個第二子一盡收拾伊的物，出外去遠遠的所在。佇遐放蕩，毀壞伊的業。</w:t>
      </w:r>
    </w:p>
    <w:p w14:paraId="4211239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15:14 </w:t>
      </w:r>
      <w:r>
        <w:rPr>
          <w:rFonts w:ascii="新細明體" w:hint="eastAsia"/>
          <w:kern w:val="0"/>
          <w:lang w:val="zh-TW"/>
        </w:rPr>
        <w:t>已經損了了，抵著彼所在大飢荒，伊才知欠缺的艱苦。</w:t>
      </w:r>
    </w:p>
    <w:p w14:paraId="268E9D0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15:15 </w:t>
      </w:r>
      <w:r>
        <w:rPr>
          <w:rFonts w:ascii="新細明體" w:hint="eastAsia"/>
          <w:kern w:val="0"/>
          <w:lang w:val="zh-TW"/>
        </w:rPr>
        <w:t>就去倚彼所在一個百姓；彼人差伊去山裡飼豬。</w:t>
      </w:r>
    </w:p>
    <w:p w14:paraId="482B4BE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15:16 </w:t>
      </w:r>
      <w:r>
        <w:rPr>
          <w:rFonts w:ascii="新細明體" w:hint="eastAsia"/>
          <w:kern w:val="0"/>
          <w:lang w:val="zh-TW"/>
        </w:rPr>
        <w:t>愛將豬所食的豆莢來止飢，也無人互伊。</w:t>
      </w:r>
    </w:p>
    <w:p w14:paraId="400C548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15:17 </w:t>
      </w:r>
      <w:r>
        <w:rPr>
          <w:rFonts w:ascii="新細明體" w:hint="eastAsia"/>
          <w:kern w:val="0"/>
          <w:lang w:val="zh-TW"/>
        </w:rPr>
        <w:t>伊醒悟，就講：『我的老父有偌多長工，米糧食有剩，若是我佇遮</w:t>
      </w:r>
      <w:r w:rsidR="009C599E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欲餓死啊！</w:t>
      </w:r>
    </w:p>
    <w:p w14:paraId="3414B1C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15:18 </w:t>
      </w:r>
      <w:r>
        <w:rPr>
          <w:rFonts w:ascii="新細明體" w:hint="eastAsia"/>
          <w:kern w:val="0"/>
          <w:lang w:val="zh-TW"/>
        </w:rPr>
        <w:t>我欲起來，去尋我的老父，給伊講：阿爸啊！我有得罪天，及佇你的面前；</w:t>
      </w:r>
    </w:p>
    <w:p w14:paraId="18F562E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15:19 </w:t>
      </w:r>
      <w:r>
        <w:rPr>
          <w:rFonts w:ascii="新細明體" w:hint="eastAsia"/>
          <w:kern w:val="0"/>
          <w:lang w:val="zh-TW"/>
        </w:rPr>
        <w:t>今了後，我</w:t>
      </w:r>
      <w:r w:rsidR="009C599E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堪得叫做你的子，著互我親像你的長工的一個。』</w:t>
      </w:r>
    </w:p>
    <w:p w14:paraId="18E1286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15:20 </w:t>
      </w:r>
      <w:r>
        <w:rPr>
          <w:rFonts w:ascii="新細明體" w:hint="eastAsia"/>
          <w:kern w:val="0"/>
          <w:lang w:val="zh-TW"/>
        </w:rPr>
        <w:t>就起來，去尋伊的老父。相離猶久遠，伊的老父看見伊，就憐憫伊，走去抱伊的頷頸，直直給伊唚。</w:t>
      </w:r>
    </w:p>
    <w:p w14:paraId="10D8503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15:21 </w:t>
      </w:r>
      <w:r>
        <w:rPr>
          <w:rFonts w:ascii="新細明體" w:hint="eastAsia"/>
          <w:kern w:val="0"/>
          <w:lang w:val="zh-TW"/>
        </w:rPr>
        <w:t>子就給伊講：『阿爸啊！我有得罪天，及佇你的面前；今了後，</w:t>
      </w:r>
      <w:r w:rsidR="009D4BEC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堪得叫做你的子。』</w:t>
      </w:r>
    </w:p>
    <w:p w14:paraId="5589079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15:22 </w:t>
      </w:r>
      <w:r>
        <w:rPr>
          <w:rFonts w:ascii="新細明體" w:hint="eastAsia"/>
          <w:kern w:val="0"/>
          <w:lang w:val="zh-TW"/>
        </w:rPr>
        <w:t>若是老父對伊許個奴僕講：『緊緊</w:t>
      </w:r>
      <w:r w:rsidR="009D4BEC" w:rsidRPr="000059B8">
        <w:rPr>
          <w:rFonts w:ascii="EUDC" w:eastAsia="EUDC" w:hint="eastAsia"/>
          <w:szCs w:val="24"/>
          <w:lang w:eastAsia="zh-CN"/>
        </w:rPr>
        <w:t></w:t>
      </w:r>
      <w:r>
        <w:rPr>
          <w:rFonts w:ascii="新細明體" w:hint="eastAsia"/>
          <w:kern w:val="0"/>
          <w:lang w:val="zh-TW"/>
        </w:rPr>
        <w:t>上好的衫來給伊穿；閣給伊掛手指；續給伊穿鞋；</w:t>
      </w:r>
    </w:p>
    <w:p w14:paraId="04F4467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15:23 </w:t>
      </w:r>
      <w:r>
        <w:rPr>
          <w:rFonts w:ascii="新細明體" w:hint="eastAsia"/>
          <w:kern w:val="0"/>
          <w:lang w:val="zh-TW"/>
        </w:rPr>
        <w:t>也牽彼隻肥的牛仔來</w:t>
      </w:r>
      <w:r w:rsidR="009D4BEC" w:rsidRPr="000059B8">
        <w:rPr>
          <w:rFonts w:ascii="細明體" w:eastAsia="細明體" w:hAnsi="細明體" w:hint="eastAsia"/>
          <w:szCs w:val="24"/>
        </w:rPr>
        <w:t>刣</w:t>
      </w:r>
      <w:r>
        <w:rPr>
          <w:rFonts w:ascii="新細明體" w:hint="eastAsia"/>
          <w:kern w:val="0"/>
          <w:lang w:val="zh-TW"/>
        </w:rPr>
        <w:t>，咱食來歡喜；</w:t>
      </w:r>
    </w:p>
    <w:p w14:paraId="2A40996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15:24 </w:t>
      </w:r>
      <w:r>
        <w:rPr>
          <w:rFonts w:ascii="新細明體" w:hint="eastAsia"/>
          <w:kern w:val="0"/>
          <w:lang w:val="zh-TW"/>
        </w:rPr>
        <w:t>因為我此個子死有復活，失落有閣得著。』</w:t>
      </w:r>
      <w:r w:rsidR="009D4BEC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就相及歡喜。</w:t>
      </w:r>
    </w:p>
    <w:p w14:paraId="0B48D6A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15:25 </w:t>
      </w:r>
      <w:r>
        <w:rPr>
          <w:rFonts w:ascii="新細明體" w:hint="eastAsia"/>
          <w:kern w:val="0"/>
          <w:lang w:val="zh-TW"/>
        </w:rPr>
        <w:t>彼時，伊的大子佇園裡。倒來欲到厝，聽見作樂及跳舞的聲，</w:t>
      </w:r>
    </w:p>
    <w:p w14:paraId="045FE29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15:26 </w:t>
      </w:r>
      <w:r>
        <w:rPr>
          <w:rFonts w:ascii="新細明體" w:hint="eastAsia"/>
          <w:kern w:val="0"/>
          <w:lang w:val="zh-TW"/>
        </w:rPr>
        <w:t>就叫一個奴僕來，問伊</w:t>
      </w:r>
      <w:r w:rsidR="00BB6112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啥代。</w:t>
      </w:r>
    </w:p>
    <w:p w14:paraId="6D859D5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15:27 </w:t>
      </w:r>
      <w:r>
        <w:rPr>
          <w:rFonts w:ascii="新細明體" w:hint="eastAsia"/>
          <w:kern w:val="0"/>
          <w:lang w:val="zh-TW"/>
        </w:rPr>
        <w:t>伊給伊講：『恁小弟來啦；恁老父因為得著伊好好倒來，所以</w:t>
      </w:r>
      <w:r w:rsidR="00BB6112" w:rsidRPr="000059B8">
        <w:rPr>
          <w:rFonts w:ascii="細明體" w:eastAsia="細明體" w:hAnsi="細明體" w:hint="eastAsia"/>
          <w:szCs w:val="24"/>
        </w:rPr>
        <w:t>刣</w:t>
      </w:r>
      <w:r>
        <w:rPr>
          <w:rFonts w:ascii="新細明體" w:hint="eastAsia"/>
          <w:kern w:val="0"/>
          <w:lang w:val="zh-TW"/>
        </w:rPr>
        <w:t>彼隻肥的牛仔。』</w:t>
      </w:r>
    </w:p>
    <w:p w14:paraId="39F1F98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15:28 </w:t>
      </w:r>
      <w:r>
        <w:rPr>
          <w:rFonts w:ascii="新細明體" w:hint="eastAsia"/>
          <w:kern w:val="0"/>
          <w:lang w:val="zh-TW"/>
        </w:rPr>
        <w:t>大子受氣，呣入去；伊的老父出來勸伊。</w:t>
      </w:r>
    </w:p>
    <w:p w14:paraId="12FFAC9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15:29 </w:t>
      </w:r>
      <w:r>
        <w:rPr>
          <w:rFonts w:ascii="新細明體" w:hint="eastAsia"/>
          <w:kern w:val="0"/>
          <w:lang w:val="zh-TW"/>
        </w:rPr>
        <w:t>伊應伊的老父講：『你看，我服事你許多年，攏未曾違逆你的命令，你也未曾互我一隻羊仔子，通及我的朋友相及喜歡。</w:t>
      </w:r>
    </w:p>
    <w:p w14:paraId="758D7EF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15:30 </w:t>
      </w:r>
      <w:r>
        <w:rPr>
          <w:rFonts w:ascii="新細明體" w:hint="eastAsia"/>
          <w:kern w:val="0"/>
          <w:lang w:val="zh-TW"/>
        </w:rPr>
        <w:t>總是你此個子，交陪娼妓一盡破費你的業，一下倒來，你就為著伊</w:t>
      </w:r>
      <w:r w:rsidR="00BB6112" w:rsidRPr="000059B8">
        <w:rPr>
          <w:rFonts w:ascii="細明體" w:eastAsia="細明體" w:hAnsi="細明體" w:hint="eastAsia"/>
          <w:szCs w:val="24"/>
        </w:rPr>
        <w:t>刣</w:t>
      </w:r>
      <w:r>
        <w:rPr>
          <w:rFonts w:ascii="新細明體" w:hint="eastAsia"/>
          <w:kern w:val="0"/>
          <w:lang w:val="zh-TW"/>
        </w:rPr>
        <w:t>肥的牛仔。』</w:t>
      </w:r>
    </w:p>
    <w:p w14:paraId="504D911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15:31 </w:t>
      </w:r>
      <w:r>
        <w:rPr>
          <w:rFonts w:ascii="新細明體" w:hint="eastAsia"/>
          <w:kern w:val="0"/>
          <w:lang w:val="zh-TW"/>
        </w:rPr>
        <w:t>老父就給伊講：『子啊！你常常及我佇</w:t>
      </w:r>
      <w:r w:rsidR="00BB6112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，凡我所有的攏是你的；</w:t>
      </w:r>
    </w:p>
    <w:p w14:paraId="4AC40FD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15:32 </w:t>
      </w:r>
      <w:r>
        <w:rPr>
          <w:rFonts w:ascii="新細明體" w:hint="eastAsia"/>
          <w:kern w:val="0"/>
          <w:lang w:val="zh-TW"/>
        </w:rPr>
        <w:t>若是你此個小弟死有復活，失落有閣得著，咱應該著歡喜快樂。』」</w:t>
      </w:r>
    </w:p>
    <w:p w14:paraId="5E9FDDC7" w14:textId="77777777" w:rsidR="008B444B" w:rsidRPr="00F47C54" w:rsidRDefault="008B444B">
      <w:pPr>
        <w:autoSpaceDE w:val="0"/>
        <w:autoSpaceDN w:val="0"/>
        <w:adjustRightInd w:val="0"/>
        <w:rPr>
          <w:rFonts w:ascii="新細明體"/>
          <w:color w:val="C0504D" w:themeColor="accent2"/>
          <w:kern w:val="0"/>
          <w:lang w:val="zh-TW"/>
        </w:rPr>
      </w:pPr>
      <w:r w:rsidRPr="00F47C54">
        <w:rPr>
          <w:rFonts w:ascii="新細明體" w:hint="eastAsia"/>
          <w:color w:val="C0504D" w:themeColor="accent2"/>
          <w:kern w:val="0"/>
          <w:lang w:val="zh-TW"/>
        </w:rPr>
        <w:t>路加福音</w:t>
      </w:r>
      <w:r w:rsidRPr="00F47C54">
        <w:rPr>
          <w:rFonts w:ascii="新細明體"/>
          <w:color w:val="C0504D" w:themeColor="accent2"/>
          <w:kern w:val="0"/>
          <w:lang w:val="zh-TW"/>
        </w:rPr>
        <w:t xml:space="preserve"> 16:1 </w:t>
      </w:r>
      <w:r w:rsidRPr="00F47C54">
        <w:rPr>
          <w:rFonts w:ascii="新細明體" w:hint="eastAsia"/>
          <w:color w:val="C0504D" w:themeColor="accent2"/>
          <w:kern w:val="0"/>
          <w:lang w:val="zh-TW"/>
        </w:rPr>
        <w:t>耶穌閣對學生講：「某個好額人有一個管家的，有人將伊破費主人的業對伊的主人告伊。</w:t>
      </w:r>
    </w:p>
    <w:p w14:paraId="360C0A1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16:2 </w:t>
      </w:r>
      <w:r>
        <w:rPr>
          <w:rFonts w:ascii="新細明體" w:hint="eastAsia"/>
          <w:kern w:val="0"/>
          <w:lang w:val="zh-TW"/>
        </w:rPr>
        <w:t>主人叫伊來，給伊講：『我所聽見你此個代誌是怎樣？今你管家的事著及我清楚，因為你會猶原做管家。』</w:t>
      </w:r>
    </w:p>
    <w:p w14:paraId="06ECC6D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16:3 </w:t>
      </w:r>
      <w:r>
        <w:rPr>
          <w:rFonts w:ascii="新細明體" w:hint="eastAsia"/>
          <w:kern w:val="0"/>
          <w:lang w:val="zh-TW"/>
        </w:rPr>
        <w:t>管家的心內想講：『主人　我管家的職，我欲怎樣啊？抬鋤頭？無氣力；做乞食？乜見誚。</w:t>
      </w:r>
    </w:p>
    <w:p w14:paraId="4493EFF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16:4 </w:t>
      </w:r>
      <w:r>
        <w:rPr>
          <w:rFonts w:ascii="新細明體" w:hint="eastAsia"/>
          <w:kern w:val="0"/>
          <w:lang w:val="zh-TW"/>
        </w:rPr>
        <w:t>今我知所著做啦，到　管家的職，彼時人才欲接納我入的家。』</w:t>
      </w:r>
    </w:p>
    <w:p w14:paraId="7A694E0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16:5 </w:t>
      </w:r>
      <w:r>
        <w:rPr>
          <w:rFonts w:ascii="新細明體" w:hint="eastAsia"/>
          <w:kern w:val="0"/>
          <w:lang w:val="zh-TW"/>
        </w:rPr>
        <w:t>伊就叫欠伊主人的債的，一個一個來，給頭一個講：『你欠我的主人偌多？』</w:t>
      </w:r>
    </w:p>
    <w:p w14:paraId="34E3ACC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16:6 </w:t>
      </w:r>
      <w:r>
        <w:rPr>
          <w:rFonts w:ascii="新細明體" w:hint="eastAsia"/>
          <w:kern w:val="0"/>
          <w:lang w:val="zh-TW"/>
        </w:rPr>
        <w:t>應講：『油一百桶。』就給伊講：『提你的數，緊緊坐，寫五十。』</w:t>
      </w:r>
    </w:p>
    <w:p w14:paraId="1D680B5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16:7 </w:t>
      </w:r>
      <w:r>
        <w:rPr>
          <w:rFonts w:ascii="新細明體" w:hint="eastAsia"/>
          <w:kern w:val="0"/>
          <w:lang w:val="zh-TW"/>
        </w:rPr>
        <w:t>閣給別個講：『你欠偌多？』伊講：『麥一百石。』給伊講：『提你的數，寫八十。』</w:t>
      </w:r>
    </w:p>
    <w:p w14:paraId="3B88A3A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16:8 </w:t>
      </w:r>
      <w:r>
        <w:rPr>
          <w:rFonts w:ascii="新細明體" w:hint="eastAsia"/>
          <w:kern w:val="0"/>
          <w:lang w:val="zh-TW"/>
        </w:rPr>
        <w:t>主人就謳咾此個不義的管家為著伊所做有智識；因為此世間的人，為著世情來圖謀，比光明的人卡有智識。</w:t>
      </w:r>
    </w:p>
    <w:p w14:paraId="03FC538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16:9 </w:t>
      </w:r>
      <w:r>
        <w:rPr>
          <w:rFonts w:ascii="新細明體" w:hint="eastAsia"/>
          <w:kern w:val="0"/>
          <w:lang w:val="zh-TW"/>
        </w:rPr>
        <w:t>我也給恁講，著用不義的錢財結交朋友，到錢財了去的時，才欲接納恁入永遠的帳房。</w:t>
      </w:r>
    </w:p>
    <w:p w14:paraId="021E466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16:10 </w:t>
      </w:r>
      <w:r>
        <w:rPr>
          <w:rFonts w:ascii="新細明體" w:hint="eastAsia"/>
          <w:kern w:val="0"/>
          <w:lang w:val="zh-TW"/>
        </w:rPr>
        <w:t>佇至小可的事盡忠的，佇大的也盡忠；佇至小可的事不義的，佇大的也不義。</w:t>
      </w:r>
    </w:p>
    <w:p w14:paraId="5E7FB2C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16:11 </w:t>
      </w:r>
      <w:r>
        <w:rPr>
          <w:rFonts w:ascii="新細明體" w:hint="eastAsia"/>
          <w:kern w:val="0"/>
          <w:lang w:val="zh-TW"/>
        </w:rPr>
        <w:t>佇不義的錢財恁若無盡忠，是誰欲用真的託仗恁？</w:t>
      </w:r>
    </w:p>
    <w:p w14:paraId="63F9B8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16:12 </w:t>
      </w:r>
      <w:r>
        <w:rPr>
          <w:rFonts w:ascii="新細明體" w:hint="eastAsia"/>
          <w:kern w:val="0"/>
          <w:lang w:val="zh-TW"/>
        </w:rPr>
        <w:t>閣佇屬別人的恁若無盡忠，是誰欲用屬恁的互恁啊？</w:t>
      </w:r>
    </w:p>
    <w:p w14:paraId="7E246F4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16:13 </w:t>
      </w:r>
      <w:r>
        <w:rPr>
          <w:rFonts w:ascii="新細明體" w:hint="eastAsia"/>
          <w:kern w:val="0"/>
          <w:lang w:val="zh-TW"/>
        </w:rPr>
        <w:t>一個奴僕會服事二個主人；因為伊會怨恨此個，疼彼個。抑是會對重此個看輕彼個。恁會服事上帝，續服事錢財。」</w:t>
      </w:r>
    </w:p>
    <w:p w14:paraId="56CD0C0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16:14 </w:t>
      </w:r>
      <w:r>
        <w:rPr>
          <w:rFonts w:ascii="新細明體" w:hint="eastAsia"/>
          <w:kern w:val="0"/>
          <w:lang w:val="zh-TW"/>
        </w:rPr>
        <w:t>法利賽人是貪財的；聽見諸個攏總的話，就冷笑伊。</w:t>
      </w:r>
    </w:p>
    <w:p w14:paraId="1352FBF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16:15 </w:t>
      </w:r>
      <w:r>
        <w:rPr>
          <w:rFonts w:ascii="新細明體" w:hint="eastAsia"/>
          <w:kern w:val="0"/>
          <w:lang w:val="zh-TW"/>
        </w:rPr>
        <w:t>耶穌給講：「恁是佇人的面前家己稱做義的，若是上帝知恁的心；因為佇人的中間所推尊的，佇上帝的面前是可惡。</w:t>
      </w:r>
    </w:p>
    <w:p w14:paraId="719874D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16:16 </w:t>
      </w:r>
      <w:r>
        <w:rPr>
          <w:rFonts w:ascii="新細明體" w:hint="eastAsia"/>
          <w:kern w:val="0"/>
          <w:lang w:val="zh-TW"/>
        </w:rPr>
        <w:t>律法及先知到約翰，對彼時上帝國的福音傳報，人盡力來入。</w:t>
      </w:r>
    </w:p>
    <w:p w14:paraId="00C7349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16:17 </w:t>
      </w:r>
      <w:r>
        <w:rPr>
          <w:rFonts w:ascii="新細明體" w:hint="eastAsia"/>
          <w:kern w:val="0"/>
          <w:lang w:val="zh-TW"/>
        </w:rPr>
        <w:t>天地的廢無比律法一畫的失落是卡快。</w:t>
      </w:r>
    </w:p>
    <w:p w14:paraId="753998F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16:18 </w:t>
      </w:r>
      <w:r>
        <w:rPr>
          <w:rFonts w:ascii="新細明體" w:hint="eastAsia"/>
          <w:kern w:val="0"/>
          <w:lang w:val="zh-TW"/>
        </w:rPr>
        <w:t>見若離伊的某來娶別人是行姦淫；娶別人所離的也是行姦淫。」</w:t>
      </w:r>
    </w:p>
    <w:p w14:paraId="3DAEFFB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16:19 </w:t>
      </w:r>
      <w:r>
        <w:rPr>
          <w:rFonts w:ascii="新細明體" w:hint="eastAsia"/>
          <w:kern w:val="0"/>
          <w:lang w:val="zh-TW"/>
        </w:rPr>
        <w:t>「有一個富人穿紫色及幼苧布的衣裳，逐日奢華宴樂。</w:t>
      </w:r>
    </w:p>
    <w:p w14:paraId="7D952B1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16:20 </w:t>
      </w:r>
      <w:r>
        <w:rPr>
          <w:rFonts w:ascii="新細明體" w:hint="eastAsia"/>
          <w:kern w:val="0"/>
          <w:lang w:val="zh-TW"/>
        </w:rPr>
        <w:t>閣有一個乞食，名拉撒路，遍身生疼，</w:t>
      </w:r>
    </w:p>
    <w:p w14:paraId="5EA38EE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16:21 </w:t>
      </w:r>
      <w:r>
        <w:rPr>
          <w:rFonts w:ascii="新細明體" w:hint="eastAsia"/>
          <w:kern w:val="0"/>
          <w:lang w:val="zh-TW"/>
        </w:rPr>
        <w:t>人下伊佇富人的大門口，愛將富人桌腳所磕落的來度飽，狗也來舐伊生疼的位。</w:t>
      </w:r>
    </w:p>
    <w:p w14:paraId="43AE744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16:22 </w:t>
      </w:r>
      <w:r>
        <w:rPr>
          <w:rFonts w:ascii="新細明體" w:hint="eastAsia"/>
          <w:kern w:val="0"/>
          <w:lang w:val="zh-TW"/>
        </w:rPr>
        <w:t>喪鄉人死，互天使扶伊到亞伯拉罕的胸前。富人也死，續埋葬。</w:t>
      </w:r>
    </w:p>
    <w:p w14:paraId="16AEEC3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16:23 </w:t>
      </w:r>
      <w:r>
        <w:rPr>
          <w:rFonts w:ascii="新細明體" w:hint="eastAsia"/>
          <w:kern w:val="0"/>
          <w:lang w:val="zh-TW"/>
        </w:rPr>
        <w:t>佇陰間痛苦的中間，</w:t>
      </w:r>
      <w:r w:rsidR="00662015" w:rsidRPr="000059B8">
        <w:rPr>
          <w:rFonts w:ascii="EUDC" w:eastAsia="EUDC" w:hint="eastAsia"/>
          <w:szCs w:val="24"/>
          <w:lang w:eastAsia="zh-CN"/>
        </w:rPr>
        <w:t></w:t>
      </w:r>
      <w:r>
        <w:rPr>
          <w:rFonts w:ascii="新細明體" w:hint="eastAsia"/>
          <w:kern w:val="0"/>
          <w:lang w:val="zh-TW"/>
        </w:rPr>
        <w:t>目遠遠看見亞伯拉罕，閣拉撒路佇伊的胸前，</w:t>
      </w:r>
    </w:p>
    <w:p w14:paraId="4FA96E9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16:24 </w:t>
      </w:r>
      <w:r>
        <w:rPr>
          <w:rFonts w:ascii="新細明體" w:hint="eastAsia"/>
          <w:kern w:val="0"/>
          <w:lang w:val="zh-TW"/>
        </w:rPr>
        <w:t>就叫講：『我的祖亞伯拉罕啊，可憐我！差拉撒路用指頭仔尾搵水</w:t>
      </w:r>
      <w:r>
        <w:rPr>
          <w:rFonts w:ascii="新細明體" w:hint="eastAsia"/>
          <w:kern w:val="0"/>
          <w:lang w:val="zh-TW"/>
        </w:rPr>
        <w:lastRenderedPageBreak/>
        <w:t>來涼我的舌；因為我佇此火焰中，真悽慘。』</w:t>
      </w:r>
    </w:p>
    <w:p w14:paraId="3205A5C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16:25 </w:t>
      </w:r>
      <w:r>
        <w:rPr>
          <w:rFonts w:ascii="新細明體" w:hint="eastAsia"/>
          <w:kern w:val="0"/>
          <w:lang w:val="zh-TW"/>
        </w:rPr>
        <w:t>若是亞伯拉罕講：『子啊，著記得你在生享受你的福氣，拉撒路受著艱苦；今伊佇遮得著安慰，也你受淒慘。</w:t>
      </w:r>
    </w:p>
    <w:p w14:paraId="1DB578D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16:26 </w:t>
      </w:r>
      <w:r>
        <w:rPr>
          <w:rFonts w:ascii="新細明體" w:hint="eastAsia"/>
          <w:kern w:val="0"/>
          <w:lang w:val="zh-TW"/>
        </w:rPr>
        <w:t>呣若按呢，佇阮及恁的中間，有大深淵隔</w:t>
      </w:r>
      <w:r w:rsidR="00662015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，致到欲對遮過去恁遐</w:t>
      </w:r>
      <w:r w:rsidR="00662015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會；對遐過來阮遮也</w:t>
      </w:r>
      <w:r w:rsidR="00662015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會。』</w:t>
      </w:r>
    </w:p>
    <w:p w14:paraId="55EAB19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16:27 </w:t>
      </w:r>
      <w:r>
        <w:rPr>
          <w:rFonts w:ascii="新細明體" w:hint="eastAsia"/>
          <w:kern w:val="0"/>
          <w:lang w:val="zh-TW"/>
        </w:rPr>
        <w:t>伊就講：『既然按呢，求祖你差拉撒路去阮父的厝；</w:t>
      </w:r>
    </w:p>
    <w:p w14:paraId="27ACD37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16:28 </w:t>
      </w:r>
      <w:r>
        <w:rPr>
          <w:rFonts w:ascii="新細明體" w:hint="eastAsia"/>
          <w:kern w:val="0"/>
          <w:lang w:val="zh-TW"/>
        </w:rPr>
        <w:t>因為我有五個兄弟，互伊對</w:t>
      </w:r>
      <w:r w:rsidR="00662015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做干證，免得</w:t>
      </w:r>
      <w:r w:rsidR="00662015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也到此個痛苦的所在。』</w:t>
      </w:r>
    </w:p>
    <w:p w14:paraId="2C3A3B2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16:29 </w:t>
      </w:r>
      <w:r>
        <w:rPr>
          <w:rFonts w:ascii="新細明體" w:hint="eastAsia"/>
          <w:kern w:val="0"/>
          <w:lang w:val="zh-TW"/>
        </w:rPr>
        <w:t>亞伯拉罕講：『</w:t>
      </w:r>
      <w:r w:rsidR="0076488F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有摩西及許個先知通聽</w:t>
      </w:r>
      <w:r w:rsidR="0076488F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。』</w:t>
      </w:r>
    </w:p>
    <w:p w14:paraId="50FB16D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16:30 </w:t>
      </w:r>
      <w:r>
        <w:rPr>
          <w:rFonts w:ascii="新細明體" w:hint="eastAsia"/>
          <w:kern w:val="0"/>
          <w:lang w:val="zh-TW"/>
        </w:rPr>
        <w:t>應講：『我的祖亞伯拉罕啊，</w:t>
      </w:r>
      <w:r w:rsidR="006F07A3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啦，若有人對死人中去尋</w:t>
      </w:r>
      <w:r w:rsidR="009F6E57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，</w:t>
      </w:r>
      <w:r w:rsidR="009F6E57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就欲反悔。』</w:t>
      </w:r>
    </w:p>
    <w:p w14:paraId="4BA8E6C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16:31 </w:t>
      </w:r>
      <w:r>
        <w:rPr>
          <w:rFonts w:ascii="新細明體" w:hint="eastAsia"/>
          <w:kern w:val="0"/>
          <w:lang w:val="zh-TW"/>
        </w:rPr>
        <w:t>亞伯拉罕給伊講：『</w:t>
      </w:r>
      <w:r w:rsidR="009F6E57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若呣聽摩西及先知，就有人對死人中復活，</w:t>
      </w:r>
      <w:r w:rsidR="009F6E57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也呣受苦勸。』」</w:t>
      </w:r>
    </w:p>
    <w:p w14:paraId="29A9B5CF" w14:textId="77777777" w:rsidR="008B444B" w:rsidRPr="00F47C54" w:rsidRDefault="008B444B">
      <w:pPr>
        <w:autoSpaceDE w:val="0"/>
        <w:autoSpaceDN w:val="0"/>
        <w:adjustRightInd w:val="0"/>
        <w:rPr>
          <w:rFonts w:ascii="新細明體"/>
          <w:color w:val="C0504D" w:themeColor="accent2"/>
          <w:kern w:val="0"/>
          <w:lang w:val="zh-TW"/>
        </w:rPr>
      </w:pPr>
      <w:r w:rsidRPr="00F47C54">
        <w:rPr>
          <w:rFonts w:ascii="新細明體" w:hint="eastAsia"/>
          <w:color w:val="C0504D" w:themeColor="accent2"/>
          <w:kern w:val="0"/>
          <w:lang w:val="zh-TW"/>
        </w:rPr>
        <w:t>路加福音</w:t>
      </w:r>
      <w:r w:rsidRPr="00F47C54">
        <w:rPr>
          <w:rFonts w:ascii="新細明體"/>
          <w:color w:val="C0504D" w:themeColor="accent2"/>
          <w:kern w:val="0"/>
          <w:lang w:val="zh-TW"/>
        </w:rPr>
        <w:t xml:space="preserve"> 17:1 </w:t>
      </w:r>
      <w:r w:rsidRPr="00F47C54">
        <w:rPr>
          <w:rFonts w:ascii="新細明體" w:hint="eastAsia"/>
          <w:color w:val="C0504D" w:themeColor="accent2"/>
          <w:kern w:val="0"/>
          <w:lang w:val="zh-TW"/>
        </w:rPr>
        <w:t>耶穌閣對伊的學生講：「塞礙人的事免得有；總是看對是誰來，彼人有災禍！</w:t>
      </w:r>
    </w:p>
    <w:p w14:paraId="6EB0A0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17:2 </w:t>
      </w:r>
      <w:r>
        <w:rPr>
          <w:rFonts w:ascii="新細明體" w:hint="eastAsia"/>
          <w:kern w:val="0"/>
          <w:lang w:val="zh-TW"/>
        </w:rPr>
        <w:t>設使互諸個微細的一個受塞礙，卡好互人用大石磨吊伊的頷頸，給伊落海。</w:t>
      </w:r>
    </w:p>
    <w:p w14:paraId="0906D0A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17:3 </w:t>
      </w:r>
      <w:r>
        <w:rPr>
          <w:rFonts w:ascii="新細明體" w:hint="eastAsia"/>
          <w:kern w:val="0"/>
          <w:lang w:val="zh-TW"/>
        </w:rPr>
        <w:t>恁著家己謹慎！若恁的兄弟犯罪，著責備伊；伊若反悔，著赦免伊。</w:t>
      </w:r>
    </w:p>
    <w:p w14:paraId="657FA84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17:4 </w:t>
      </w:r>
      <w:r>
        <w:rPr>
          <w:rFonts w:ascii="新細明體" w:hint="eastAsia"/>
          <w:kern w:val="0"/>
          <w:lang w:val="zh-TW"/>
        </w:rPr>
        <w:t>若是伊一日得罪你七擺，也七擺越轉給你，講：『我反悔啦』，你就著赦免伊。」</w:t>
      </w:r>
    </w:p>
    <w:p w14:paraId="6D669CA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17:5 </w:t>
      </w:r>
      <w:bookmarkStart w:id="0" w:name="_GoBack"/>
      <w:r>
        <w:rPr>
          <w:rFonts w:ascii="新細明體" w:hint="eastAsia"/>
          <w:kern w:val="0"/>
          <w:lang w:val="zh-TW"/>
        </w:rPr>
        <w:t>使徒給主講：「加添阮的信。」</w:t>
      </w:r>
      <w:bookmarkEnd w:id="0"/>
    </w:p>
    <w:p w14:paraId="14959B9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17:6 </w:t>
      </w:r>
      <w:r>
        <w:rPr>
          <w:rFonts w:ascii="新細明體" w:hint="eastAsia"/>
          <w:kern w:val="0"/>
          <w:lang w:val="zh-TW"/>
        </w:rPr>
        <w:t>主講：「恁若有信親像一粒的芥菜子，就命令此欉桑材樹講：『拔你的根，去栽佇海裡』，伊也欲順趁你。</w:t>
      </w:r>
    </w:p>
    <w:p w14:paraId="4A7F151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17:7 </w:t>
      </w:r>
      <w:r>
        <w:rPr>
          <w:rFonts w:ascii="新細明體" w:hint="eastAsia"/>
          <w:kern w:val="0"/>
          <w:lang w:val="zh-TW"/>
        </w:rPr>
        <w:t>恁中間甚麼人有奴僕作園抑是顧羊，對園裡倒來，豈欲給伊講：『即時坐來食』嗎？</w:t>
      </w:r>
    </w:p>
    <w:p w14:paraId="0858413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17:8 </w:t>
      </w:r>
      <w:r>
        <w:rPr>
          <w:rFonts w:ascii="新細明體" w:hint="eastAsia"/>
          <w:kern w:val="0"/>
          <w:lang w:val="zh-TW"/>
        </w:rPr>
        <w:t>豈無欲給伊講：『備辦互我食，縖帶來服事我，聽候我飲食息，你才通飲食』嗎？</w:t>
      </w:r>
    </w:p>
    <w:p w14:paraId="3CCB71A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17:9 </w:t>
      </w:r>
      <w:r>
        <w:rPr>
          <w:rFonts w:ascii="新細明體" w:hint="eastAsia"/>
          <w:kern w:val="0"/>
          <w:lang w:val="zh-TW"/>
        </w:rPr>
        <w:t>奴僕行所命令的，豈有給伊說謝嗎？</w:t>
      </w:r>
    </w:p>
    <w:p w14:paraId="63D3680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17:10 </w:t>
      </w:r>
      <w:r>
        <w:rPr>
          <w:rFonts w:ascii="新細明體" w:hint="eastAsia"/>
          <w:kern w:val="0"/>
          <w:lang w:val="zh-TW"/>
        </w:rPr>
        <w:t>按呢，恁已經一盡行所命令恁的，就著講：『阮是無利益的奴僕，行所應該行的若定。』」</w:t>
      </w:r>
    </w:p>
    <w:p w14:paraId="404BEC3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17:11 </w:t>
      </w:r>
      <w:r>
        <w:rPr>
          <w:rFonts w:ascii="新細明體" w:hint="eastAsia"/>
          <w:kern w:val="0"/>
          <w:lang w:val="zh-TW"/>
        </w:rPr>
        <w:t>耶穌去耶路撒冷的時，對撒瑪利亞及加利利交界經過。</w:t>
      </w:r>
    </w:p>
    <w:p w14:paraId="3BB252A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17:12 </w:t>
      </w:r>
      <w:r>
        <w:rPr>
          <w:rFonts w:ascii="新細明體" w:hint="eastAsia"/>
          <w:kern w:val="0"/>
          <w:lang w:val="zh-TW"/>
        </w:rPr>
        <w:t>入一個鄉社的時，有十個癩的，抵著伊，遠遠徛，</w:t>
      </w:r>
    </w:p>
    <w:p w14:paraId="431A760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17:13 </w:t>
      </w:r>
      <w:r>
        <w:rPr>
          <w:rFonts w:ascii="新細明體" w:hint="eastAsia"/>
          <w:kern w:val="0"/>
          <w:lang w:val="zh-TW"/>
        </w:rPr>
        <w:t>出聲講：「耶穌，先生，憐憫阮！」</w:t>
      </w:r>
    </w:p>
    <w:p w14:paraId="692E2FA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17:14 </w:t>
      </w:r>
      <w:r>
        <w:rPr>
          <w:rFonts w:ascii="新細明體" w:hint="eastAsia"/>
          <w:kern w:val="0"/>
          <w:lang w:val="zh-TW"/>
        </w:rPr>
        <w:t>耶穌看見，給講：「恁去將本身互祭司驗。」去的時就得著清氣。</w:t>
      </w:r>
    </w:p>
    <w:p w14:paraId="2BE6D5F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17:15 </w:t>
      </w:r>
      <w:r>
        <w:rPr>
          <w:rFonts w:ascii="新細明體" w:hint="eastAsia"/>
          <w:kern w:val="0"/>
          <w:lang w:val="zh-TW"/>
        </w:rPr>
        <w:t>其中一人看見家己已經好，就倒轉來大聲謳咾上帝，</w:t>
      </w:r>
    </w:p>
    <w:p w14:paraId="51AC06D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17:16 </w:t>
      </w:r>
      <w:r>
        <w:rPr>
          <w:rFonts w:ascii="新細明體" w:hint="eastAsia"/>
          <w:kern w:val="0"/>
          <w:lang w:val="zh-TW"/>
        </w:rPr>
        <w:t>仆落佇耶穌的腳前來感謝伊；此人是撒瑪利亞人。</w:t>
      </w:r>
    </w:p>
    <w:p w14:paraId="4F8FBF0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17:17 </w:t>
      </w:r>
      <w:r>
        <w:rPr>
          <w:rFonts w:ascii="新細明體" w:hint="eastAsia"/>
          <w:kern w:val="0"/>
          <w:lang w:val="zh-TW"/>
        </w:rPr>
        <w:t>耶穌應講：「十人豈無攏得著清氣嗎？彼九個佇叨落？</w:t>
      </w:r>
    </w:p>
    <w:p w14:paraId="58A01D4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17:18 </w:t>
      </w:r>
      <w:r>
        <w:rPr>
          <w:rFonts w:ascii="新細明體" w:hint="eastAsia"/>
          <w:kern w:val="0"/>
          <w:lang w:val="zh-TW"/>
        </w:rPr>
        <w:t>此個別族的人以外，猶無別人倒轉來歸榮光上帝嗎？」</w:t>
      </w:r>
    </w:p>
    <w:p w14:paraId="118EF27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17:19 </w:t>
      </w:r>
      <w:r>
        <w:rPr>
          <w:rFonts w:ascii="新細明體" w:hint="eastAsia"/>
          <w:kern w:val="0"/>
          <w:lang w:val="zh-TW"/>
        </w:rPr>
        <w:t>就給彼人講：「起來，做你去！你的信有救你。」</w:t>
      </w:r>
    </w:p>
    <w:p w14:paraId="33F7E33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17:20 </w:t>
      </w:r>
      <w:r>
        <w:rPr>
          <w:rFonts w:ascii="新細明體" w:hint="eastAsia"/>
          <w:kern w:val="0"/>
          <w:lang w:val="zh-TW"/>
        </w:rPr>
        <w:t>法利賽人問：「上帝的國底時會臨到？」耶穌應講：「上帝的國臨到呣是顯然。</w:t>
      </w:r>
    </w:p>
    <w:p w14:paraId="47D4B31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17:21 </w:t>
      </w:r>
      <w:r>
        <w:rPr>
          <w:rFonts w:ascii="新細明體" w:hint="eastAsia"/>
          <w:kern w:val="0"/>
          <w:lang w:val="zh-TW"/>
        </w:rPr>
        <w:t>也</w:t>
      </w:r>
      <w:r w:rsidR="008C162B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講得：『佇遮！抑是佇遐！』因為上帝的國是佇恁內中。」</w:t>
      </w:r>
    </w:p>
    <w:p w14:paraId="45E7215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17:22 </w:t>
      </w:r>
      <w:r>
        <w:rPr>
          <w:rFonts w:ascii="新細明體" w:hint="eastAsia"/>
          <w:kern w:val="0"/>
          <w:lang w:val="zh-TW"/>
        </w:rPr>
        <w:t>閣對學生講：「時日欲到，恁真愛看見人子的一日，也無通看見。</w:t>
      </w:r>
    </w:p>
    <w:p w14:paraId="4EF7ECD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17:23 </w:t>
      </w:r>
      <w:r>
        <w:rPr>
          <w:rFonts w:ascii="新細明體" w:hint="eastAsia"/>
          <w:kern w:val="0"/>
          <w:lang w:val="zh-TW"/>
        </w:rPr>
        <w:t>欲有人給恁講：你看，佇遐！你看，佇遮！恁莫得去，莫得隨</w:t>
      </w:r>
      <w:r w:rsidR="008C162B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！</w:t>
      </w:r>
    </w:p>
    <w:p w14:paraId="1845B7D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17:24 </w:t>
      </w:r>
      <w:r>
        <w:rPr>
          <w:rFonts w:ascii="新細明體" w:hint="eastAsia"/>
          <w:kern w:val="0"/>
          <w:lang w:val="zh-TW"/>
        </w:rPr>
        <w:t>因為親像閃爁對天此邊閃，光照到天彼邊，人子佇伊的日也欲按呢。</w:t>
      </w:r>
    </w:p>
    <w:p w14:paraId="45AA94B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17:25 </w:t>
      </w:r>
      <w:r>
        <w:rPr>
          <w:rFonts w:ascii="新細明體" w:hint="eastAsia"/>
          <w:kern w:val="0"/>
          <w:lang w:val="zh-TW"/>
        </w:rPr>
        <w:t>總是伊的確著代先受多多艱苦，也互此世代棄拺。</w:t>
      </w:r>
    </w:p>
    <w:p w14:paraId="3C18E42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17:26 </w:t>
      </w:r>
      <w:r>
        <w:rPr>
          <w:rFonts w:ascii="新細明體" w:hint="eastAsia"/>
          <w:kern w:val="0"/>
          <w:lang w:val="zh-TW"/>
        </w:rPr>
        <w:t>親像佇挪亞的日怎樣，佇人子的日也欲按呢。</w:t>
      </w:r>
    </w:p>
    <w:p w14:paraId="21F4E58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17:27 </w:t>
      </w:r>
      <w:r>
        <w:rPr>
          <w:rFonts w:ascii="新細明體" w:hint="eastAsia"/>
          <w:kern w:val="0"/>
          <w:lang w:val="zh-TW"/>
        </w:rPr>
        <w:t>飲食嫁娶，到挪亞入大船的日，大水到滅</w:t>
      </w:r>
      <w:r w:rsidR="008C162B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眾人。</w:t>
      </w:r>
    </w:p>
    <w:p w14:paraId="4B15A16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17:28 </w:t>
      </w:r>
      <w:r>
        <w:rPr>
          <w:rFonts w:ascii="新細明體" w:hint="eastAsia"/>
          <w:kern w:val="0"/>
          <w:lang w:val="zh-TW"/>
        </w:rPr>
        <w:t>閣親像佇羅得的日；飲食，買賣，種作，起厝。</w:t>
      </w:r>
    </w:p>
    <w:p w14:paraId="17DE3CA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17:29 </w:t>
      </w:r>
      <w:r>
        <w:rPr>
          <w:rFonts w:ascii="新細明體" w:hint="eastAsia"/>
          <w:kern w:val="0"/>
          <w:lang w:val="zh-TW"/>
        </w:rPr>
        <w:t>若是羅得出所多瑪的日，對天落火及硫磺，滅眾人。</w:t>
      </w:r>
    </w:p>
    <w:p w14:paraId="43C9575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17:30 </w:t>
      </w:r>
      <w:r>
        <w:rPr>
          <w:rFonts w:ascii="新細明體" w:hint="eastAsia"/>
          <w:kern w:val="0"/>
          <w:lang w:val="zh-TW"/>
        </w:rPr>
        <w:t>佇人子顯現的日也欲按呢。</w:t>
      </w:r>
    </w:p>
    <w:p w14:paraId="1E277BF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17:31 </w:t>
      </w:r>
      <w:r>
        <w:rPr>
          <w:rFonts w:ascii="新細明體" w:hint="eastAsia"/>
          <w:kern w:val="0"/>
          <w:lang w:val="zh-TW"/>
        </w:rPr>
        <w:t>當彼日，佇厝頂的，伊的物佇厝內，莫得落來提伊；佇園裡的，也莫得倒轉來。</w:t>
      </w:r>
    </w:p>
    <w:p w14:paraId="6BCAAB4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17:32 </w:t>
      </w:r>
      <w:r>
        <w:rPr>
          <w:rFonts w:ascii="新細明體" w:hint="eastAsia"/>
          <w:kern w:val="0"/>
          <w:lang w:val="zh-TW"/>
        </w:rPr>
        <w:t>著記得羅得的某。</w:t>
      </w:r>
    </w:p>
    <w:p w14:paraId="5918F39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17:33 </w:t>
      </w:r>
      <w:r>
        <w:rPr>
          <w:rFonts w:ascii="新細明體" w:hint="eastAsia"/>
          <w:kern w:val="0"/>
          <w:lang w:val="zh-TW"/>
        </w:rPr>
        <w:t>見若致意顧伊的生命的，欲失落伊；見若失落伊的，欲保全伊。</w:t>
      </w:r>
    </w:p>
    <w:p w14:paraId="2D45E85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17:34 </w:t>
      </w:r>
      <w:r>
        <w:rPr>
          <w:rFonts w:ascii="新細明體" w:hint="eastAsia"/>
          <w:kern w:val="0"/>
          <w:lang w:val="zh-TW"/>
        </w:rPr>
        <w:t>我給恁講，彼暝二人像床，一個取去，一個放去。</w:t>
      </w:r>
    </w:p>
    <w:p w14:paraId="6DEFD89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17:35 </w:t>
      </w:r>
      <w:r>
        <w:rPr>
          <w:rFonts w:ascii="新細明體" w:hint="eastAsia"/>
          <w:kern w:val="0"/>
          <w:lang w:val="zh-TW"/>
        </w:rPr>
        <w:t>二個婦仁人同挨磨，一個取去，一個放去。」</w:t>
      </w:r>
    </w:p>
    <w:p w14:paraId="25557B3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17:36 </w:t>
      </w:r>
      <w:r>
        <w:rPr>
          <w:rFonts w:ascii="新細明體" w:hint="eastAsia"/>
          <w:kern w:val="0"/>
          <w:lang w:val="zh-TW"/>
        </w:rPr>
        <w:t>｛有二人佇園裡，一個取去，一個放　。〔台語羅馬譯本無此節！〕｝</w:t>
      </w:r>
    </w:p>
    <w:p w14:paraId="5B64BCC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17:37 </w:t>
      </w:r>
      <w:r>
        <w:rPr>
          <w:rFonts w:ascii="新細明體" w:hint="eastAsia"/>
          <w:kern w:val="0"/>
          <w:lang w:val="zh-TW"/>
        </w:rPr>
        <w:t>應伊講：「主啊，佇甚麼所在啊？」伊給講：「身屍若佇遐，鷹鳥也欲聚集佇遐。」</w:t>
      </w:r>
    </w:p>
    <w:p w14:paraId="42AB09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18:1 </w:t>
      </w:r>
      <w:r>
        <w:rPr>
          <w:rFonts w:ascii="新細明體" w:hint="eastAsia"/>
          <w:kern w:val="0"/>
          <w:lang w:val="zh-TW"/>
        </w:rPr>
        <w:t>耶穌設一個譬喻，教示著常常祈禱，</w:t>
      </w:r>
    </w:p>
    <w:p w14:paraId="369044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18:2 </w:t>
      </w:r>
      <w:r>
        <w:rPr>
          <w:rFonts w:ascii="新細明體" w:hint="eastAsia"/>
          <w:kern w:val="0"/>
          <w:lang w:val="zh-TW"/>
        </w:rPr>
        <w:t>呣通厭。講：「某城有一個審判官，無驚上帝，也無對重人。</w:t>
      </w:r>
    </w:p>
    <w:p w14:paraId="579D328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18:3 </w:t>
      </w:r>
      <w:r>
        <w:rPr>
          <w:rFonts w:ascii="新細明體" w:hint="eastAsia"/>
          <w:kern w:val="0"/>
          <w:lang w:val="zh-TW"/>
        </w:rPr>
        <w:t>佇彼個城內有一個守寡人，沓沓去見伊，講：『有人及我做對敵，求你替我伸冤。』</w:t>
      </w:r>
    </w:p>
    <w:p w14:paraId="44A862B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18:4 </w:t>
      </w:r>
      <w:r>
        <w:rPr>
          <w:rFonts w:ascii="新細明體" w:hint="eastAsia"/>
          <w:kern w:val="0"/>
          <w:lang w:val="zh-TW"/>
        </w:rPr>
        <w:t>伊久久無欲，後來想講：『我雖然無驚上帝，無對重人，</w:t>
      </w:r>
    </w:p>
    <w:p w14:paraId="0ADF37F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18:5 </w:t>
      </w:r>
      <w:r>
        <w:rPr>
          <w:rFonts w:ascii="新細明體" w:hint="eastAsia"/>
          <w:kern w:val="0"/>
          <w:lang w:val="zh-TW"/>
        </w:rPr>
        <w:t>若是因為此個守寡人沓沓來攪擾，我欲替伊伸冤，免得伊永永來苦楚我！』」</w:t>
      </w:r>
    </w:p>
    <w:p w14:paraId="30727E0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18:6 </w:t>
      </w:r>
      <w:r>
        <w:rPr>
          <w:rFonts w:ascii="新細明體" w:hint="eastAsia"/>
          <w:kern w:val="0"/>
          <w:lang w:val="zh-TW"/>
        </w:rPr>
        <w:t>主閣講：「恁著聽此個不義的官所講的。</w:t>
      </w:r>
    </w:p>
    <w:p w14:paraId="335AC6F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18:7 </w:t>
      </w:r>
      <w:r>
        <w:rPr>
          <w:rFonts w:ascii="新細明體" w:hint="eastAsia"/>
          <w:kern w:val="0"/>
          <w:lang w:val="zh-TW"/>
        </w:rPr>
        <w:t>何況上帝揀的百姓暝日喉叫伊，伊也為著寬容，豈無欲替伸冤嗎？</w:t>
      </w:r>
    </w:p>
    <w:p w14:paraId="3C8EB59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18:8 </w:t>
      </w:r>
      <w:r>
        <w:rPr>
          <w:rFonts w:ascii="新細明體" w:hint="eastAsia"/>
          <w:kern w:val="0"/>
          <w:lang w:val="zh-TW"/>
        </w:rPr>
        <w:t>我給恁講，伊欲緊緊替伸冤。雖然按呢，人子到的時，豈欲抵著世間有信嗎？」</w:t>
      </w:r>
    </w:p>
    <w:p w14:paraId="49D9118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18:9 </w:t>
      </w:r>
      <w:r>
        <w:rPr>
          <w:rFonts w:ascii="新細明體" w:hint="eastAsia"/>
          <w:kern w:val="0"/>
          <w:lang w:val="zh-TW"/>
        </w:rPr>
        <w:t>有倚靠家己做義，來看輕別人的，耶穌設一個譬喻給講：</w:t>
      </w:r>
    </w:p>
    <w:p w14:paraId="2781962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18:10 </w:t>
      </w:r>
      <w:r>
        <w:rPr>
          <w:rFonts w:ascii="新細明體" w:hint="eastAsia"/>
          <w:kern w:val="0"/>
          <w:lang w:val="zh-TW"/>
        </w:rPr>
        <w:t>「有二人上殿欲祈禱：一個是法利賽人，一個是抽餉的。</w:t>
      </w:r>
    </w:p>
    <w:p w14:paraId="3169F53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18:11 </w:t>
      </w:r>
      <w:r>
        <w:rPr>
          <w:rFonts w:ascii="新細明體" w:hint="eastAsia"/>
          <w:kern w:val="0"/>
          <w:lang w:val="zh-TW"/>
        </w:rPr>
        <w:t>法利賽人徛，家己祈禱講：『上帝啊，我感謝你，因為我無親像別人勒索、不義、姦淫，也無親像此個抽餉的。</w:t>
      </w:r>
    </w:p>
    <w:p w14:paraId="48F013E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18:12 </w:t>
      </w:r>
      <w:r>
        <w:rPr>
          <w:rFonts w:ascii="新細明體" w:hint="eastAsia"/>
          <w:kern w:val="0"/>
          <w:lang w:val="zh-TW"/>
        </w:rPr>
        <w:t>我一禮拜禁食二擺，閣將凡所得著的十份抽一份。』</w:t>
      </w:r>
    </w:p>
    <w:p w14:paraId="3D39044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18:13 </w:t>
      </w:r>
      <w:r>
        <w:rPr>
          <w:rFonts w:ascii="新細明體" w:hint="eastAsia"/>
          <w:kern w:val="0"/>
          <w:lang w:val="zh-TW"/>
        </w:rPr>
        <w:t>若是彼個抽餉的遠遠徛，連抬目向天也呣敢，干單搥胸講：『上</w:t>
      </w:r>
      <w:r>
        <w:rPr>
          <w:rFonts w:ascii="新細明體" w:hint="eastAsia"/>
          <w:kern w:val="0"/>
          <w:lang w:val="zh-TW"/>
        </w:rPr>
        <w:lastRenderedPageBreak/>
        <w:t>帝啊，憐憫我此個有罪的人！』</w:t>
      </w:r>
    </w:p>
    <w:p w14:paraId="4F65CC7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18:14 </w:t>
      </w:r>
      <w:r>
        <w:rPr>
          <w:rFonts w:ascii="新細明體" w:hint="eastAsia"/>
          <w:kern w:val="0"/>
          <w:lang w:val="zh-TW"/>
        </w:rPr>
        <w:t>我給恁講，此個人倒去伊的厝得著稱做義贏過彼個人；因為，見若自高的，欲互伊卑微；家己卑微的，欲高升伊。」</w:t>
      </w:r>
    </w:p>
    <w:p w14:paraId="0F61E5A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18:15 </w:t>
      </w:r>
      <w:r>
        <w:rPr>
          <w:rFonts w:ascii="新細明體" w:hint="eastAsia"/>
          <w:kern w:val="0"/>
          <w:lang w:val="zh-TW"/>
        </w:rPr>
        <w:t>有人帶嬰仔就近耶穌，欲互伊摸；學生看見就責備。</w:t>
      </w:r>
    </w:p>
    <w:p w14:paraId="39B4B54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18:16 </w:t>
      </w:r>
      <w:r>
        <w:rPr>
          <w:rFonts w:ascii="新細明體" w:hint="eastAsia"/>
          <w:kern w:val="0"/>
          <w:lang w:val="zh-TW"/>
        </w:rPr>
        <w:t>若是耶穌叫許個嬰仔來，講：「容允細子就近我，莫得禁伊，因為上帝的國是此號人的。</w:t>
      </w:r>
    </w:p>
    <w:p w14:paraId="649C1F3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18:17 </w:t>
      </w:r>
      <w:r>
        <w:rPr>
          <w:rFonts w:ascii="新細明體" w:hint="eastAsia"/>
          <w:kern w:val="0"/>
          <w:lang w:val="zh-TW"/>
        </w:rPr>
        <w:t>我實在給恁講，凡若承接上帝的國，無親像細子的，決斷得通入去。」</w:t>
      </w:r>
    </w:p>
    <w:p w14:paraId="54657AE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18:18 </w:t>
      </w:r>
      <w:r>
        <w:rPr>
          <w:rFonts w:ascii="新細明體" w:hint="eastAsia"/>
          <w:kern w:val="0"/>
          <w:lang w:val="zh-TW"/>
        </w:rPr>
        <w:t>有一個做官的問伊講：「好的先生啊，我著怎樣做才通承接永活？」</w:t>
      </w:r>
    </w:p>
    <w:p w14:paraId="5429FE6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18:19 </w:t>
      </w:r>
      <w:r>
        <w:rPr>
          <w:rFonts w:ascii="新細明體" w:hint="eastAsia"/>
          <w:kern w:val="0"/>
          <w:lang w:val="zh-TW"/>
        </w:rPr>
        <w:t>耶穌給伊講：「你啥事稱呼我是好啊？無一個好，獨獨上帝若定。</w:t>
      </w:r>
    </w:p>
    <w:p w14:paraId="6A10F47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18:20 </w:t>
      </w:r>
      <w:r>
        <w:rPr>
          <w:rFonts w:ascii="新細明體" w:hint="eastAsia"/>
          <w:kern w:val="0"/>
          <w:lang w:val="zh-TW"/>
        </w:rPr>
        <w:t>諸個誡你已經知：『莫得姦淫；莫得死人；莫得偷提；莫得濫糝做干證；著敬你的父母。』」</w:t>
      </w:r>
    </w:p>
    <w:p w14:paraId="277EF3D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18:21 </w:t>
      </w:r>
      <w:r>
        <w:rPr>
          <w:rFonts w:ascii="新細明體" w:hint="eastAsia"/>
          <w:kern w:val="0"/>
          <w:lang w:val="zh-TW"/>
        </w:rPr>
        <w:t>伊就講：「諸個我對細漢攏守伊啦。」</w:t>
      </w:r>
    </w:p>
    <w:p w14:paraId="4C5D2F9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18:22 </w:t>
      </w:r>
      <w:r>
        <w:rPr>
          <w:rFonts w:ascii="新細明體" w:hint="eastAsia"/>
          <w:kern w:val="0"/>
          <w:lang w:val="zh-TW"/>
        </w:rPr>
        <w:t>耶穌聽見，就給伊講：「你猶欠一項；著賣你一切所有的，來互喪鄉人，就欲有財寶佇天裡；閣來隨我。」</w:t>
      </w:r>
    </w:p>
    <w:p w14:paraId="2DF754F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18:23 </w:t>
      </w:r>
      <w:r>
        <w:rPr>
          <w:rFonts w:ascii="新細明體" w:hint="eastAsia"/>
          <w:kern w:val="0"/>
          <w:lang w:val="zh-TW"/>
        </w:rPr>
        <w:t>彼人聽見諸個話，真憂悶，因為伊真好額。</w:t>
      </w:r>
    </w:p>
    <w:p w14:paraId="0483B93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18:24 </w:t>
      </w:r>
      <w:r>
        <w:rPr>
          <w:rFonts w:ascii="新細明體" w:hint="eastAsia"/>
          <w:kern w:val="0"/>
          <w:lang w:val="zh-TW"/>
        </w:rPr>
        <w:t>耶穌看見伊，就講：「富人入上帝的國啊！</w:t>
      </w:r>
    </w:p>
    <w:p w14:paraId="4C66186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18:25 </w:t>
      </w:r>
      <w:r>
        <w:rPr>
          <w:rFonts w:ascii="新細明體" w:hint="eastAsia"/>
          <w:kern w:val="0"/>
          <w:lang w:val="zh-TW"/>
        </w:rPr>
        <w:t>因為駱駝穿過針鼻比富人入上帝的國猶卡快！」</w:t>
      </w:r>
    </w:p>
    <w:p w14:paraId="03C2E69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18:26 </w:t>
      </w:r>
      <w:r>
        <w:rPr>
          <w:rFonts w:ascii="新細明體" w:hint="eastAsia"/>
          <w:kern w:val="0"/>
          <w:lang w:val="zh-TW"/>
        </w:rPr>
        <w:t>聽見的人講：「按呢，是誰會得著救啊？」</w:t>
      </w:r>
    </w:p>
    <w:p w14:paraId="6714C0B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18:27 </w:t>
      </w:r>
      <w:r>
        <w:rPr>
          <w:rFonts w:ascii="新細明體" w:hint="eastAsia"/>
          <w:kern w:val="0"/>
          <w:lang w:val="zh-TW"/>
        </w:rPr>
        <w:t>耶穌講：「在人所會的，在上帝是會。」</w:t>
      </w:r>
    </w:p>
    <w:p w14:paraId="2231029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18:28 </w:t>
      </w:r>
      <w:r>
        <w:rPr>
          <w:rFonts w:ascii="新細明體" w:hint="eastAsia"/>
          <w:kern w:val="0"/>
          <w:lang w:val="zh-TW"/>
        </w:rPr>
        <w:t>彼得講：「阮已經放拺家己所有的來隨你。」</w:t>
      </w:r>
    </w:p>
    <w:p w14:paraId="4D3E49B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18:29 </w:t>
      </w:r>
      <w:r>
        <w:rPr>
          <w:rFonts w:ascii="新細明體" w:hint="eastAsia"/>
          <w:kern w:val="0"/>
          <w:lang w:val="zh-TW"/>
        </w:rPr>
        <w:t>耶穌給講：「我實在給恁講，無有人為著上帝的國來放拺厝宅，抑是某，抑是兄弟，抑是父母，抑是子兒，</w:t>
      </w:r>
    </w:p>
    <w:p w14:paraId="699E643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18:30 </w:t>
      </w:r>
      <w:r>
        <w:rPr>
          <w:rFonts w:ascii="新細明體" w:hint="eastAsia"/>
          <w:kern w:val="0"/>
          <w:lang w:val="zh-TW"/>
        </w:rPr>
        <w:t>也無佇此世得著幾若倍卡多，來世得著永活。」</w:t>
      </w:r>
    </w:p>
    <w:p w14:paraId="7C778C6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18:31 </w:t>
      </w:r>
      <w:r>
        <w:rPr>
          <w:rFonts w:ascii="新細明體" w:hint="eastAsia"/>
          <w:kern w:val="0"/>
          <w:lang w:val="zh-TW"/>
        </w:rPr>
        <w:t>耶穌帶十二個學生，對講：「你看，咱諸個上耶路撒冷，見若對先知所記的攏欲應驗佇人子。</w:t>
      </w:r>
    </w:p>
    <w:p w14:paraId="115290B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18:32 </w:t>
      </w:r>
      <w:r>
        <w:rPr>
          <w:rFonts w:ascii="新細明體" w:hint="eastAsia"/>
          <w:kern w:val="0"/>
          <w:lang w:val="zh-TW"/>
        </w:rPr>
        <w:t>因為伊欲受解送互異邦人；閣受戲弄，凌辱，呸涎，</w:t>
      </w:r>
    </w:p>
    <w:p w14:paraId="27862D4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18:33 </w:t>
      </w:r>
      <w:r>
        <w:rPr>
          <w:rFonts w:ascii="新細明體" w:hint="eastAsia"/>
          <w:kern w:val="0"/>
          <w:lang w:val="zh-TW"/>
        </w:rPr>
        <w:t>欲鞭拍，來害死伊；第三日伊欲復活。」</w:t>
      </w:r>
    </w:p>
    <w:p w14:paraId="61838EC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18:34 </w:t>
      </w:r>
      <w:r>
        <w:rPr>
          <w:rFonts w:ascii="新細明體" w:hint="eastAsia"/>
          <w:kern w:val="0"/>
          <w:lang w:val="zh-TW"/>
        </w:rPr>
        <w:t>許個代誌學生無一項會曉得，閣此個話對佇是隱密；也呣知伊所講的。</w:t>
      </w:r>
    </w:p>
    <w:p w14:paraId="0F09328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18:35 </w:t>
      </w:r>
      <w:r>
        <w:rPr>
          <w:rFonts w:ascii="新細明體" w:hint="eastAsia"/>
          <w:kern w:val="0"/>
          <w:lang w:val="zh-TW"/>
        </w:rPr>
        <w:t>近耶利哥的時，有一個睛暝的坐佇路邊乞食。</w:t>
      </w:r>
    </w:p>
    <w:p w14:paraId="6EE4FEE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18:36 </w:t>
      </w:r>
      <w:r>
        <w:rPr>
          <w:rFonts w:ascii="新細明體" w:hint="eastAsia"/>
          <w:kern w:val="0"/>
          <w:lang w:val="zh-TW"/>
        </w:rPr>
        <w:t>聽見多多人經過，就問是甚麼代誌。</w:t>
      </w:r>
    </w:p>
    <w:p w14:paraId="62148A4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18:37 </w:t>
      </w:r>
      <w:r>
        <w:rPr>
          <w:rFonts w:ascii="新細明體" w:hint="eastAsia"/>
          <w:kern w:val="0"/>
          <w:lang w:val="zh-TW"/>
        </w:rPr>
        <w:t>人給伊講，拿撒勒耶穌對遮過。</w:t>
      </w:r>
    </w:p>
    <w:p w14:paraId="490AEC2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18:38 </w:t>
      </w:r>
      <w:r>
        <w:rPr>
          <w:rFonts w:ascii="新細明體" w:hint="eastAsia"/>
          <w:kern w:val="0"/>
          <w:lang w:val="zh-TW"/>
        </w:rPr>
        <w:t>伊就喉叫講：「大衛的後裔耶穌，可憐我！」</w:t>
      </w:r>
    </w:p>
    <w:p w14:paraId="4312DD9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18:39 </w:t>
      </w:r>
      <w:r>
        <w:rPr>
          <w:rFonts w:ascii="新細明體" w:hint="eastAsia"/>
          <w:kern w:val="0"/>
          <w:lang w:val="zh-TW"/>
        </w:rPr>
        <w:t>頭前行的人責備伊，教伊著靜靜；若是伊益發大聲喉叫講：「大衛的後裔啊，可憐我！」</w:t>
      </w:r>
    </w:p>
    <w:p w14:paraId="45CB33D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18:40 </w:t>
      </w:r>
      <w:r>
        <w:rPr>
          <w:rFonts w:ascii="新細明體" w:hint="eastAsia"/>
          <w:kern w:val="0"/>
          <w:lang w:val="zh-TW"/>
        </w:rPr>
        <w:t>耶穌停腳，教人牽伊來，已經近倚，就問伊講：</w:t>
      </w:r>
    </w:p>
    <w:p w14:paraId="1F904DA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18:41 </w:t>
      </w:r>
      <w:r>
        <w:rPr>
          <w:rFonts w:ascii="新細明體" w:hint="eastAsia"/>
          <w:kern w:val="0"/>
          <w:lang w:val="zh-TW"/>
        </w:rPr>
        <w:t>「愛我給你做甚麼？」伊就講：「主啊，我愛得著看見，」</w:t>
      </w:r>
    </w:p>
    <w:p w14:paraId="7DFF6F8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18:42 </w:t>
      </w:r>
      <w:r>
        <w:rPr>
          <w:rFonts w:ascii="新細明體" w:hint="eastAsia"/>
          <w:kern w:val="0"/>
          <w:lang w:val="zh-TW"/>
        </w:rPr>
        <w:t>耶穌給伊講：「你通得著看見！你的信有救你啦。」</w:t>
      </w:r>
    </w:p>
    <w:p w14:paraId="4B6798C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18:43 </w:t>
      </w:r>
      <w:r>
        <w:rPr>
          <w:rFonts w:ascii="新細明體" w:hint="eastAsia"/>
          <w:kern w:val="0"/>
          <w:lang w:val="zh-TW"/>
        </w:rPr>
        <w:t>伊連鞭得著看見，就隨耶穌，歸榮光上帝。眾人看見也攏歸榮光上帝。</w:t>
      </w:r>
    </w:p>
    <w:p w14:paraId="605C6C8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19:1 </w:t>
      </w:r>
      <w:r>
        <w:rPr>
          <w:rFonts w:ascii="新細明體" w:hint="eastAsia"/>
          <w:kern w:val="0"/>
          <w:lang w:val="zh-TW"/>
        </w:rPr>
        <w:t>耶穌入耶利哥，</w:t>
      </w:r>
      <w:r w:rsidR="00623453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過去的時，</w:t>
      </w:r>
    </w:p>
    <w:p w14:paraId="54BD0C6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19:2 </w:t>
      </w:r>
      <w:r>
        <w:rPr>
          <w:rFonts w:ascii="新細明體" w:hint="eastAsia"/>
          <w:kern w:val="0"/>
          <w:lang w:val="zh-TW"/>
        </w:rPr>
        <w:t>有一人名叫撒該，是做抽餉的頭人，也是好額。</w:t>
      </w:r>
    </w:p>
    <w:p w14:paraId="73929C1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19:3 </w:t>
      </w:r>
      <w:r>
        <w:rPr>
          <w:rFonts w:ascii="新細明體" w:hint="eastAsia"/>
          <w:kern w:val="0"/>
          <w:lang w:val="zh-TW"/>
        </w:rPr>
        <w:t>伊愛欲看耶穌是甚麼人；若是人多，看</w:t>
      </w:r>
      <w:r w:rsidR="003D4AF5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著，因為伊身軀矮細，</w:t>
      </w:r>
    </w:p>
    <w:p w14:paraId="5A7A3CA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19:4 </w:t>
      </w:r>
      <w:r>
        <w:rPr>
          <w:rFonts w:ascii="新細明體" w:hint="eastAsia"/>
          <w:kern w:val="0"/>
          <w:lang w:val="zh-TW"/>
        </w:rPr>
        <w:t>就走做前，絔上桑材樹，欲看伊，因為耶穌欲對遐過。</w:t>
      </w:r>
    </w:p>
    <w:p w14:paraId="1E758B8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19:5 </w:t>
      </w:r>
      <w:r>
        <w:rPr>
          <w:rFonts w:ascii="新細明體" w:hint="eastAsia"/>
          <w:kern w:val="0"/>
          <w:lang w:val="zh-TW"/>
        </w:rPr>
        <w:t>耶穌到彼位，抬頭看伊，講：「撒該，緊緊落來！因為今仔日我的確著你的家。」</w:t>
      </w:r>
    </w:p>
    <w:p w14:paraId="1E7701C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19:6 </w:t>
      </w:r>
      <w:r>
        <w:rPr>
          <w:rFonts w:ascii="新細明體" w:hint="eastAsia"/>
          <w:kern w:val="0"/>
          <w:lang w:val="zh-TW"/>
        </w:rPr>
        <w:t>就緊緊落來，歡喜接納伊。</w:t>
      </w:r>
    </w:p>
    <w:p w14:paraId="568CF90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19:7 </w:t>
      </w:r>
      <w:r>
        <w:rPr>
          <w:rFonts w:ascii="新細明體" w:hint="eastAsia"/>
          <w:kern w:val="0"/>
          <w:lang w:val="zh-TW"/>
        </w:rPr>
        <w:t>眾人看見，耦耦唸講：「伊入去歇佇歹人的厝。」</w:t>
      </w:r>
    </w:p>
    <w:p w14:paraId="793B50E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19:8 </w:t>
      </w:r>
      <w:r>
        <w:rPr>
          <w:rFonts w:ascii="新細明體" w:hint="eastAsia"/>
          <w:kern w:val="0"/>
          <w:lang w:val="zh-TW"/>
        </w:rPr>
        <w:t>撒該徛</w:t>
      </w:r>
      <w:r w:rsidR="00DC1BDA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對主講：「主啊，我將所有的一半互喪鄉人；若是曾彎甚麼人，就將四倍賠伊。」</w:t>
      </w:r>
    </w:p>
    <w:p w14:paraId="739C487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19:9 </w:t>
      </w:r>
      <w:r>
        <w:rPr>
          <w:rFonts w:ascii="新細明體" w:hint="eastAsia"/>
          <w:kern w:val="0"/>
          <w:lang w:val="zh-TW"/>
        </w:rPr>
        <w:t>耶穌對伊講：「今仔日拯救到佇此個家，為著伊也是亞伯拉罕的子孫。</w:t>
      </w:r>
    </w:p>
    <w:p w14:paraId="4D95229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19:10 </w:t>
      </w:r>
      <w:r>
        <w:rPr>
          <w:rFonts w:ascii="新細明體" w:hint="eastAsia"/>
          <w:kern w:val="0"/>
          <w:lang w:val="zh-TW"/>
        </w:rPr>
        <w:t>因為人子到，是欲尋失落的，來救伊。」</w:t>
      </w:r>
    </w:p>
    <w:p w14:paraId="6D5D1CE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19:11 </w:t>
      </w:r>
      <w:r>
        <w:rPr>
          <w:rFonts w:ascii="新細明體" w:hint="eastAsia"/>
          <w:kern w:val="0"/>
          <w:lang w:val="zh-TW"/>
        </w:rPr>
        <w:t>聽見諸個話的時，耶穌閣設一個譬喻，是因為伊已經近耶路撒冷，也拍算上帝的國欲連鞭顯明，</w:t>
      </w:r>
    </w:p>
    <w:p w14:paraId="282B85A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19:12 </w:t>
      </w:r>
      <w:r>
        <w:rPr>
          <w:rFonts w:ascii="新細明體" w:hint="eastAsia"/>
          <w:kern w:val="0"/>
          <w:lang w:val="zh-TW"/>
        </w:rPr>
        <w:t>伊就講：「有一個尊貴的人去遠遠的所在，欲受封來得著國才倒轉來，</w:t>
      </w:r>
    </w:p>
    <w:p w14:paraId="28B3B56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19:13 </w:t>
      </w:r>
      <w:r>
        <w:rPr>
          <w:rFonts w:ascii="新細明體" w:hint="eastAsia"/>
          <w:kern w:val="0"/>
          <w:lang w:val="zh-TW"/>
        </w:rPr>
        <w:t>就叫伊十個奴僕，用銀十斤互，對講：『去做生理，到我倒來。』</w:t>
      </w:r>
    </w:p>
    <w:p w14:paraId="114236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19:14 </w:t>
      </w:r>
      <w:r>
        <w:rPr>
          <w:rFonts w:ascii="新細明體" w:hint="eastAsia"/>
          <w:kern w:val="0"/>
          <w:lang w:val="zh-TW"/>
        </w:rPr>
        <w:t>總是伊本國的百姓怨恨伊，差使者隨後去，講：『阮呣愛此人做阮的王。』</w:t>
      </w:r>
    </w:p>
    <w:p w14:paraId="3429658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19:15 </w:t>
      </w:r>
      <w:r>
        <w:rPr>
          <w:rFonts w:ascii="新細明體" w:hint="eastAsia"/>
          <w:kern w:val="0"/>
          <w:lang w:val="zh-TW"/>
        </w:rPr>
        <w:t>伊得著國倒轉來，就吩咐叫許個對伊領銀的奴僕來，愛欲知做生理所趁的。</w:t>
      </w:r>
    </w:p>
    <w:p w14:paraId="3328280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19:16 </w:t>
      </w:r>
      <w:r>
        <w:rPr>
          <w:rFonts w:ascii="新細明體" w:hint="eastAsia"/>
          <w:kern w:val="0"/>
          <w:lang w:val="zh-TW"/>
        </w:rPr>
        <w:t>頭一個來伊的面前，講：『主啊，你一斤的銀已經趁十斤啦。』</w:t>
      </w:r>
    </w:p>
    <w:p w14:paraId="2693B14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19:17 </w:t>
      </w:r>
      <w:r>
        <w:rPr>
          <w:rFonts w:ascii="新細明體" w:hint="eastAsia"/>
          <w:kern w:val="0"/>
          <w:lang w:val="zh-TW"/>
        </w:rPr>
        <w:t>伊給伊講：『好啊！好的奴僕，因為你佇至小可的事已經盡忠，今互你管十個城。』</w:t>
      </w:r>
    </w:p>
    <w:p w14:paraId="0B043DB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19:18 </w:t>
      </w:r>
      <w:r>
        <w:rPr>
          <w:rFonts w:ascii="新細明體" w:hint="eastAsia"/>
          <w:kern w:val="0"/>
          <w:lang w:val="zh-TW"/>
        </w:rPr>
        <w:t>彼個第二個來，講：『主啊，你一斤的銀已經得著五斤啦。』</w:t>
      </w:r>
    </w:p>
    <w:p w14:paraId="3CBF8DC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19:19 </w:t>
      </w:r>
      <w:r>
        <w:rPr>
          <w:rFonts w:ascii="新細明體" w:hint="eastAsia"/>
          <w:kern w:val="0"/>
          <w:lang w:val="zh-TW"/>
        </w:rPr>
        <w:t>伊也給伊講：『互你也管五個城。』</w:t>
      </w:r>
    </w:p>
    <w:p w14:paraId="1BAF33B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19:20 </w:t>
      </w:r>
      <w:r>
        <w:rPr>
          <w:rFonts w:ascii="新細明體" w:hint="eastAsia"/>
          <w:kern w:val="0"/>
          <w:lang w:val="zh-TW"/>
        </w:rPr>
        <w:t>閣一個來講：『主啊，你看，你一斤的銀佇遮，我用手巾包囥。</w:t>
      </w:r>
    </w:p>
    <w:p w14:paraId="2B60735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19:21 </w:t>
      </w:r>
      <w:r>
        <w:rPr>
          <w:rFonts w:ascii="新細明體" w:hint="eastAsia"/>
          <w:kern w:val="0"/>
          <w:lang w:val="zh-TW"/>
        </w:rPr>
        <w:t>因為我驚你，你是嚴愒的人；提所無下的，割所無撒的。』</w:t>
      </w:r>
    </w:p>
    <w:p w14:paraId="2E3675E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19:22 </w:t>
      </w:r>
      <w:r>
        <w:rPr>
          <w:rFonts w:ascii="新細明體" w:hint="eastAsia"/>
          <w:kern w:val="0"/>
          <w:lang w:val="zh-TW"/>
        </w:rPr>
        <w:t>伊給伊講：『歹的奴僕啊，就你所講的我欲擬斷你。你既然知我是嚴愒的人，提所無下的，割所無撒的，</w:t>
      </w:r>
    </w:p>
    <w:p w14:paraId="7A54E9F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19:23 </w:t>
      </w:r>
      <w:r>
        <w:rPr>
          <w:rFonts w:ascii="新細明體" w:hint="eastAsia"/>
          <w:kern w:val="0"/>
          <w:lang w:val="zh-TW"/>
        </w:rPr>
        <w:t>啥事呣將我的銀去橐佇錢店，到我來的時，通連彼個利息續提。』</w:t>
      </w:r>
    </w:p>
    <w:p w14:paraId="26A08F8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19:24 </w:t>
      </w:r>
      <w:r>
        <w:rPr>
          <w:rFonts w:ascii="新細明體" w:hint="eastAsia"/>
          <w:kern w:val="0"/>
          <w:lang w:val="zh-TW"/>
        </w:rPr>
        <w:t>就給邊仔徛的人講：『將伊一斤的銀給伊提來，互彼個有十斤的。』</w:t>
      </w:r>
    </w:p>
    <w:p w14:paraId="78AF365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19:25 </w:t>
      </w:r>
      <w:r>
        <w:rPr>
          <w:rFonts w:ascii="新細明體" w:hint="eastAsia"/>
          <w:kern w:val="0"/>
          <w:lang w:val="zh-TW"/>
        </w:rPr>
        <w:t>給伊講：『主啊，伊有十斤啦。』</w:t>
      </w:r>
    </w:p>
    <w:p w14:paraId="74C46A9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19:26 </w:t>
      </w:r>
      <w:r>
        <w:rPr>
          <w:rFonts w:ascii="新細明體" w:hint="eastAsia"/>
          <w:kern w:val="0"/>
          <w:lang w:val="zh-TW"/>
        </w:rPr>
        <w:t>『我給恁講，見若有的，欲互伊；無的，連伊所有的也欲給伊提去。</w:t>
      </w:r>
    </w:p>
    <w:p w14:paraId="2E3A0BA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19:27 </w:t>
      </w:r>
      <w:r>
        <w:rPr>
          <w:rFonts w:ascii="新細明體" w:hint="eastAsia"/>
          <w:kern w:val="0"/>
          <w:lang w:val="zh-TW"/>
        </w:rPr>
        <w:t>若是我許個對敵，呣愛我做的王的，著拖來，佇我的面前死！』」</w:t>
      </w:r>
    </w:p>
    <w:p w14:paraId="03DEF08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19:28 </w:t>
      </w:r>
      <w:r>
        <w:rPr>
          <w:rFonts w:ascii="新細明體" w:hint="eastAsia"/>
          <w:kern w:val="0"/>
          <w:lang w:val="zh-TW"/>
        </w:rPr>
        <w:t>耶穌講息，進前行，上耶路撒冷。</w:t>
      </w:r>
    </w:p>
    <w:p w14:paraId="1ABEF8A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19:29 </w:t>
      </w:r>
      <w:r>
        <w:rPr>
          <w:rFonts w:ascii="新細明體" w:hint="eastAsia"/>
          <w:kern w:val="0"/>
          <w:lang w:val="zh-TW"/>
        </w:rPr>
        <w:t>行近伯法其及伯大尼，佇彼個名叫橄欖的山，就差二個學生，講：</w:t>
      </w:r>
    </w:p>
    <w:p w14:paraId="2B554D8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19:30 </w:t>
      </w:r>
      <w:r>
        <w:rPr>
          <w:rFonts w:ascii="新細明體" w:hint="eastAsia"/>
          <w:kern w:val="0"/>
          <w:lang w:val="zh-TW"/>
        </w:rPr>
        <w:t>「恁去對面的鄉社，入去的時，欲抵著一隻驢仔縛佇遐，猶未曾有人騎的，解開給伊牽來。</w:t>
      </w:r>
    </w:p>
    <w:p w14:paraId="028BCC0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19:31 </w:t>
      </w:r>
      <w:r>
        <w:rPr>
          <w:rFonts w:ascii="新細明體" w:hint="eastAsia"/>
          <w:kern w:val="0"/>
          <w:lang w:val="zh-TW"/>
        </w:rPr>
        <w:t>若有人問恁解驢欲啥事？恁著講：『主欠用伊。』」</w:t>
      </w:r>
    </w:p>
    <w:p w14:paraId="481EBA7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19:32 </w:t>
      </w:r>
      <w:r>
        <w:rPr>
          <w:rFonts w:ascii="新細明體" w:hint="eastAsia"/>
          <w:kern w:val="0"/>
          <w:lang w:val="zh-TW"/>
        </w:rPr>
        <w:t>所差的人去，果然抵著照伊所給</w:t>
      </w:r>
      <w:r w:rsidR="0002236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講的。</w:t>
      </w:r>
    </w:p>
    <w:p w14:paraId="5DE3B76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19:33 </w:t>
      </w:r>
      <w:r>
        <w:rPr>
          <w:rFonts w:ascii="新細明體" w:hint="eastAsia"/>
          <w:kern w:val="0"/>
          <w:lang w:val="zh-TW"/>
        </w:rPr>
        <w:t>解驢仔的時，主人對</w:t>
      </w:r>
      <w:r w:rsidR="0002236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講：「解驢仔欲啥事？」</w:t>
      </w:r>
    </w:p>
    <w:p w14:paraId="0400C5C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19:34 </w:t>
      </w:r>
      <w:r w:rsidR="0002236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講：「主欠用伊。」</w:t>
      </w:r>
    </w:p>
    <w:p w14:paraId="2CB08D2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19:35 </w:t>
      </w:r>
      <w:r>
        <w:rPr>
          <w:rFonts w:ascii="新細明體" w:hint="eastAsia"/>
          <w:kern w:val="0"/>
          <w:lang w:val="zh-TW"/>
        </w:rPr>
        <w:t>就牽伊就近耶穌，將</w:t>
      </w:r>
      <w:r w:rsidR="0002236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的衫披佇驢仔頂，扶耶穌騎伊。</w:t>
      </w:r>
    </w:p>
    <w:p w14:paraId="0C2408E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19:36 </w:t>
      </w:r>
      <w:r>
        <w:rPr>
          <w:rFonts w:ascii="新細明體" w:hint="eastAsia"/>
          <w:kern w:val="0"/>
          <w:lang w:val="zh-TW"/>
        </w:rPr>
        <w:t>伊行的時，人用</w:t>
      </w:r>
      <w:r w:rsidR="0002236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的衫舖佇路裡。</w:t>
      </w:r>
    </w:p>
    <w:p w14:paraId="5D7669C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19:37 </w:t>
      </w:r>
      <w:r>
        <w:rPr>
          <w:rFonts w:ascii="新細明體" w:hint="eastAsia"/>
          <w:kern w:val="0"/>
          <w:lang w:val="zh-TW"/>
        </w:rPr>
        <w:t>已經近，欲落橄欖山，歸陣的學生就歡喜，大聲謳咾上帝，為著所看見攏總的權能，</w:t>
      </w:r>
    </w:p>
    <w:p w14:paraId="22C595D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19:38 </w:t>
      </w:r>
      <w:r>
        <w:rPr>
          <w:rFonts w:ascii="新細明體" w:hint="eastAsia"/>
          <w:kern w:val="0"/>
          <w:lang w:val="zh-TW"/>
        </w:rPr>
        <w:t>講：佇主的名來的王應該得著謳咾！佇天裡和平；佇至高的位榮光。</w:t>
      </w:r>
    </w:p>
    <w:p w14:paraId="1111638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19:39 </w:t>
      </w:r>
      <w:r>
        <w:rPr>
          <w:rFonts w:ascii="新細明體" w:hint="eastAsia"/>
          <w:kern w:val="0"/>
          <w:lang w:val="zh-TW"/>
        </w:rPr>
        <w:t>眾人中有幾若個法利賽人對伊講：「先生啊，著責備你的學生！」</w:t>
      </w:r>
    </w:p>
    <w:p w14:paraId="6324A58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19:40 </w:t>
      </w:r>
      <w:r>
        <w:rPr>
          <w:rFonts w:ascii="新細明體" w:hint="eastAsia"/>
          <w:kern w:val="0"/>
          <w:lang w:val="zh-TW"/>
        </w:rPr>
        <w:t>伊應講：「我給恁講，若靜靜，許個石頭欲喉叫。」</w:t>
      </w:r>
    </w:p>
    <w:p w14:paraId="0FF0458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19:41 </w:t>
      </w:r>
      <w:r>
        <w:rPr>
          <w:rFonts w:ascii="新細明體" w:hint="eastAsia"/>
          <w:kern w:val="0"/>
          <w:lang w:val="zh-TW"/>
        </w:rPr>
        <w:t>已經近，看見城，就為著伊啼哭，</w:t>
      </w:r>
    </w:p>
    <w:p w14:paraId="0FA8191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19:42 </w:t>
      </w:r>
      <w:r>
        <w:rPr>
          <w:rFonts w:ascii="新細明體" w:hint="eastAsia"/>
          <w:kern w:val="0"/>
          <w:lang w:val="zh-TW"/>
        </w:rPr>
        <w:t>講：「設使你佇此日若知關係平安的事；總是今對你的目睭隱密。</w:t>
      </w:r>
    </w:p>
    <w:p w14:paraId="3ED696E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19:43 </w:t>
      </w:r>
      <w:r>
        <w:rPr>
          <w:rFonts w:ascii="新細明體" w:hint="eastAsia"/>
          <w:kern w:val="0"/>
          <w:lang w:val="zh-TW"/>
        </w:rPr>
        <w:t>因為時日欲到，你的對敵欲周圍起土城，來圍你，四面困苦你，</w:t>
      </w:r>
    </w:p>
    <w:p w14:paraId="49676A0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19:44 </w:t>
      </w:r>
      <w:r>
        <w:rPr>
          <w:rFonts w:ascii="新細明體" w:hint="eastAsia"/>
          <w:kern w:val="0"/>
          <w:lang w:val="zh-TW"/>
        </w:rPr>
        <w:t>閣欲互你及你內中的子兒攏倒地，無留二塊石相褡，因為你呣知眷顧你的日。」</w:t>
      </w:r>
    </w:p>
    <w:p w14:paraId="1F5AF65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19:45 </w:t>
      </w:r>
      <w:r>
        <w:rPr>
          <w:rFonts w:ascii="新細明體" w:hint="eastAsia"/>
          <w:kern w:val="0"/>
          <w:lang w:val="zh-TW"/>
        </w:rPr>
        <w:t>已經入殿堂，就趕出許個賣物的，</w:t>
      </w:r>
    </w:p>
    <w:p w14:paraId="7FA94E1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19:46 </w:t>
      </w:r>
      <w:r>
        <w:rPr>
          <w:rFonts w:ascii="新細明體" w:hint="eastAsia"/>
          <w:kern w:val="0"/>
          <w:lang w:val="zh-TW"/>
        </w:rPr>
        <w:t>給</w:t>
      </w:r>
      <w:r w:rsidR="00B33E9B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講：「有記載講：我的厝欲做祈禱的厝，若是恁互伊做賊巢。」</w:t>
      </w:r>
    </w:p>
    <w:p w14:paraId="1D264E3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19:47 </w:t>
      </w:r>
      <w:r>
        <w:rPr>
          <w:rFonts w:ascii="新細明體" w:hint="eastAsia"/>
          <w:kern w:val="0"/>
          <w:lang w:val="zh-TW"/>
        </w:rPr>
        <w:t>耶穌日日佇殿裡教示人。諸個祭司頭經學士以及百姓的序大計謀欲滅伊，</w:t>
      </w:r>
    </w:p>
    <w:p w14:paraId="619400F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19:48 </w:t>
      </w:r>
      <w:r>
        <w:rPr>
          <w:rFonts w:ascii="新細明體" w:hint="eastAsia"/>
          <w:kern w:val="0"/>
          <w:lang w:val="zh-TW"/>
        </w:rPr>
        <w:t>總是尋無步，因為百姓攏致意聽伊。</w:t>
      </w:r>
    </w:p>
    <w:p w14:paraId="05F664F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20:1 </w:t>
      </w:r>
      <w:r>
        <w:rPr>
          <w:rFonts w:ascii="新細明體" w:hint="eastAsia"/>
          <w:kern w:val="0"/>
          <w:lang w:val="zh-TW"/>
        </w:rPr>
        <w:t>有一日，耶穌佇殿裡教示百姓，傳福音的時，許個祭司頭經學士及長老迫倚來，對伊講：</w:t>
      </w:r>
    </w:p>
    <w:p w14:paraId="588C320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20:2 </w:t>
      </w:r>
      <w:r>
        <w:rPr>
          <w:rFonts w:ascii="新細明體" w:hint="eastAsia"/>
          <w:kern w:val="0"/>
          <w:lang w:val="zh-TW"/>
        </w:rPr>
        <w:t>「著給阮講，你用甚麼權行諸個事？閣用此個權互你的是是誰？」</w:t>
      </w:r>
    </w:p>
    <w:p w14:paraId="1567BEF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20:3 </w:t>
      </w:r>
      <w:r>
        <w:rPr>
          <w:rFonts w:ascii="新細明體" w:hint="eastAsia"/>
          <w:kern w:val="0"/>
          <w:lang w:val="zh-TW"/>
        </w:rPr>
        <w:t>伊應講：「我也問恁一句話，恁給我講。</w:t>
      </w:r>
    </w:p>
    <w:p w14:paraId="4814BDD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20:4 </w:t>
      </w:r>
      <w:r>
        <w:rPr>
          <w:rFonts w:ascii="新細明體" w:hint="eastAsia"/>
          <w:kern w:val="0"/>
          <w:lang w:val="zh-TW"/>
        </w:rPr>
        <w:t>約翰的洗禮是對天？抑是對人啊？」</w:t>
      </w:r>
    </w:p>
    <w:p w14:paraId="5EC424A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20:5 </w:t>
      </w:r>
      <w:r>
        <w:rPr>
          <w:rFonts w:ascii="新細明體" w:hint="eastAsia"/>
          <w:kern w:val="0"/>
          <w:lang w:val="zh-TW"/>
        </w:rPr>
        <w:t>相及議論講：「若講『對天』，伊欲講：『按呢恁啥事呣信伊？』</w:t>
      </w:r>
    </w:p>
    <w:p w14:paraId="25BF911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20:6 </w:t>
      </w:r>
      <w:r>
        <w:rPr>
          <w:rFonts w:ascii="新細明體" w:hint="eastAsia"/>
          <w:kern w:val="0"/>
          <w:lang w:val="zh-TW"/>
        </w:rPr>
        <w:t>若講『對人』，百姓攏欲用石頭擲咱，因為百姓攏深信約翰做先知。」</w:t>
      </w:r>
    </w:p>
    <w:p w14:paraId="412EA29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20:7 </w:t>
      </w:r>
      <w:r>
        <w:rPr>
          <w:rFonts w:ascii="新細明體" w:hint="eastAsia"/>
          <w:kern w:val="0"/>
          <w:lang w:val="zh-TW"/>
        </w:rPr>
        <w:t>就應講：「呣知伊是對叨落。」</w:t>
      </w:r>
    </w:p>
    <w:p w14:paraId="3521006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20:8 </w:t>
      </w:r>
      <w:r>
        <w:rPr>
          <w:rFonts w:ascii="新細明體" w:hint="eastAsia"/>
          <w:kern w:val="0"/>
          <w:lang w:val="zh-TW"/>
        </w:rPr>
        <w:t>耶穌就給講：「我也無欲給恁講我是用甚麼權行諸個代誌。」</w:t>
      </w:r>
    </w:p>
    <w:p w14:paraId="4E1A59E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20:9 </w:t>
      </w:r>
      <w:r>
        <w:rPr>
          <w:rFonts w:ascii="新細明體" w:hint="eastAsia"/>
          <w:kern w:val="0"/>
          <w:lang w:val="zh-TW"/>
        </w:rPr>
        <w:t>耶穌就設此個譬喻對百姓講：「有一人栽葡萄園，租互佃戶，就去別位久久。</w:t>
      </w:r>
    </w:p>
    <w:p w14:paraId="63F8840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20:10 </w:t>
      </w:r>
      <w:r>
        <w:rPr>
          <w:rFonts w:ascii="新細明體" w:hint="eastAsia"/>
          <w:kern w:val="0"/>
          <w:lang w:val="zh-TW"/>
        </w:rPr>
        <w:t>到期，差一個奴僕就近佃戶，教</w:t>
      </w:r>
      <w:r w:rsidR="007427D3" w:rsidRPr="007427D3">
        <w:rPr>
          <w:rFonts w:ascii="EUDC" w:eastAsia="EUDC" w:hAnsi="細明體_HKSCS" w:cs="細明體_HKSCS" w:hint="eastAsia"/>
          <w:kern w:val="0"/>
        </w:rPr>
        <w:t></w:t>
      </w:r>
      <w:r>
        <w:rPr>
          <w:rFonts w:ascii="新細明體" w:hint="eastAsia"/>
          <w:kern w:val="0"/>
          <w:lang w:val="zh-TW"/>
        </w:rPr>
        <w:t>將園內的果子納伊；總是佃戶拍伊，互伊空空去。</w:t>
      </w:r>
    </w:p>
    <w:p w14:paraId="4FEE03D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20:11 </w:t>
      </w:r>
      <w:r>
        <w:rPr>
          <w:rFonts w:ascii="新細明體" w:hint="eastAsia"/>
          <w:kern w:val="0"/>
          <w:lang w:val="zh-TW"/>
        </w:rPr>
        <w:t>閣差別個奴僕，</w:t>
      </w:r>
      <w:r w:rsidR="007427D3" w:rsidRPr="007427D3">
        <w:rPr>
          <w:rFonts w:ascii="EUDC" w:eastAsia="EUDC" w:hAnsi="細明體_HKSCS" w:cs="細明體_HKSCS" w:hint="eastAsia"/>
          <w:kern w:val="0"/>
        </w:rPr>
        <w:t></w:t>
      </w:r>
      <w:r>
        <w:rPr>
          <w:rFonts w:ascii="新細明體" w:hint="eastAsia"/>
          <w:kern w:val="0"/>
          <w:lang w:val="zh-TW"/>
        </w:rPr>
        <w:t>也拍伊，也凌辱伊，互伊空空去。</w:t>
      </w:r>
    </w:p>
    <w:p w14:paraId="79154BC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20:12 </w:t>
      </w:r>
      <w:r>
        <w:rPr>
          <w:rFonts w:ascii="新細明體" w:hint="eastAsia"/>
          <w:kern w:val="0"/>
          <w:lang w:val="zh-TW"/>
        </w:rPr>
        <w:t>閣差第三個，</w:t>
      </w:r>
      <w:r w:rsidR="007427D3" w:rsidRPr="007427D3">
        <w:rPr>
          <w:rFonts w:ascii="EUDC" w:eastAsia="EUDC" w:hAnsi="細明體_HKSCS" w:cs="細明體_HKSCS" w:hint="eastAsia"/>
          <w:kern w:val="0"/>
        </w:rPr>
        <w:t></w:t>
      </w:r>
      <w:r>
        <w:rPr>
          <w:rFonts w:ascii="新細明體" w:hint="eastAsia"/>
          <w:kern w:val="0"/>
          <w:lang w:val="zh-TW"/>
        </w:rPr>
        <w:t>也傷伊，閣捙伊出去。</w:t>
      </w:r>
    </w:p>
    <w:p w14:paraId="41081B5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20:13 </w:t>
      </w:r>
      <w:r>
        <w:rPr>
          <w:rFonts w:ascii="新細明體" w:hint="eastAsia"/>
          <w:kern w:val="0"/>
          <w:lang w:val="zh-TW"/>
        </w:rPr>
        <w:t>園主就講：『我欲怎樣做啊？我欲差我所疼的子，</w:t>
      </w:r>
      <w:r w:rsidR="009D42B8" w:rsidRPr="007427D3">
        <w:rPr>
          <w:rFonts w:ascii="EUDC" w:eastAsia="EUDC" w:hAnsi="細明體_HKSCS" w:cs="細明體_HKSCS" w:hint="eastAsia"/>
          <w:kern w:val="0"/>
        </w:rPr>
        <w:t></w:t>
      </w:r>
      <w:r>
        <w:rPr>
          <w:rFonts w:ascii="新細明體" w:hint="eastAsia"/>
          <w:kern w:val="0"/>
          <w:lang w:val="zh-TW"/>
        </w:rPr>
        <w:t>敢會敬伊。』</w:t>
      </w:r>
    </w:p>
    <w:p w14:paraId="6F0E4FC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20:14 </w:t>
      </w:r>
      <w:r>
        <w:rPr>
          <w:rFonts w:ascii="新細明體" w:hint="eastAsia"/>
          <w:kern w:val="0"/>
          <w:lang w:val="zh-TW"/>
        </w:rPr>
        <w:t>若是佃戶看見伊，就相及議論講：『此個是伊承接業的子，咱來害死伊，互彼個業歸佇咱！』</w:t>
      </w:r>
    </w:p>
    <w:p w14:paraId="1318018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20:15 </w:t>
      </w:r>
      <w:r>
        <w:rPr>
          <w:rFonts w:ascii="新細明體" w:hint="eastAsia"/>
          <w:kern w:val="0"/>
          <w:lang w:val="zh-TW"/>
        </w:rPr>
        <w:t>就捙伊出園外，來害死伊。園主欲怎樣來辦</w:t>
      </w:r>
      <w:r w:rsidR="009D42B8" w:rsidRPr="007427D3">
        <w:rPr>
          <w:rFonts w:ascii="EUDC" w:eastAsia="EUDC" w:hAnsi="細明體_HKSCS" w:cs="細明體_HKSCS" w:hint="eastAsia"/>
          <w:kern w:val="0"/>
        </w:rPr>
        <w:t></w:t>
      </w:r>
      <w:r>
        <w:rPr>
          <w:rFonts w:ascii="新細明體" w:hint="eastAsia"/>
          <w:kern w:val="0"/>
          <w:lang w:val="zh-TW"/>
        </w:rPr>
        <w:t>啊？</w:t>
      </w:r>
    </w:p>
    <w:p w14:paraId="1AFE74E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20:16 </w:t>
      </w:r>
      <w:r>
        <w:rPr>
          <w:rFonts w:ascii="新細明體" w:hint="eastAsia"/>
          <w:kern w:val="0"/>
          <w:lang w:val="zh-TW"/>
        </w:rPr>
        <w:t>伊欲來滅許個佃戶，將伊的園交代別人。」</w:t>
      </w:r>
      <w:r w:rsidR="00A05EE8" w:rsidRPr="007427D3">
        <w:rPr>
          <w:rFonts w:ascii="EUDC" w:eastAsia="EUDC" w:hAnsi="細明體_HKSCS" w:cs="細明體_HKSCS" w:hint="eastAsia"/>
          <w:kern w:val="0"/>
        </w:rPr>
        <w:t></w:t>
      </w:r>
      <w:r>
        <w:rPr>
          <w:rFonts w:ascii="新細明體" w:hint="eastAsia"/>
          <w:kern w:val="0"/>
          <w:lang w:val="zh-TW"/>
        </w:rPr>
        <w:t>聽見就講：「莫得有按呢！」</w:t>
      </w:r>
    </w:p>
    <w:p w14:paraId="2ED8716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20:17 </w:t>
      </w:r>
      <w:r>
        <w:rPr>
          <w:rFonts w:ascii="新細明體" w:hint="eastAsia"/>
          <w:kern w:val="0"/>
          <w:lang w:val="zh-TW"/>
        </w:rPr>
        <w:t>耶穌看</w:t>
      </w:r>
      <w:r w:rsidR="00A05EE8" w:rsidRPr="007427D3">
        <w:rPr>
          <w:rFonts w:ascii="EUDC" w:eastAsia="EUDC" w:hAnsi="細明體_HKSCS" w:cs="細明體_HKSCS" w:hint="eastAsia"/>
          <w:kern w:val="0"/>
        </w:rPr>
        <w:t></w:t>
      </w:r>
      <w:r>
        <w:rPr>
          <w:rFonts w:ascii="新細明體" w:hint="eastAsia"/>
          <w:kern w:val="0"/>
          <w:lang w:val="zh-TW"/>
        </w:rPr>
        <w:t>就講：「所記載講：師傅所棄拺的石，成做厝角頭的石。此句怎樣啊？</w:t>
      </w:r>
    </w:p>
    <w:p w14:paraId="4082627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20:18 </w:t>
      </w:r>
      <w:r>
        <w:rPr>
          <w:rFonts w:ascii="新細明體" w:hint="eastAsia"/>
          <w:kern w:val="0"/>
          <w:lang w:val="zh-TW"/>
        </w:rPr>
        <w:t>見若跋倒佇此塊石頂的，</w:t>
      </w:r>
      <w:r w:rsidR="00A05EE8" w:rsidRPr="00A05EE8">
        <w:rPr>
          <w:rFonts w:ascii="新細明體" w:hint="eastAsia"/>
          <w:kern w:val="0"/>
        </w:rPr>
        <w:t>啲</w:t>
      </w:r>
      <w:r>
        <w:rPr>
          <w:rFonts w:ascii="新細明體" w:hint="eastAsia"/>
          <w:kern w:val="0"/>
          <w:lang w:val="zh-TW"/>
        </w:rPr>
        <w:t>欲破糊糊；互此塊石壓伊的頂面的，欲幼末末。」</w:t>
      </w:r>
    </w:p>
    <w:p w14:paraId="6507587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20:19 </w:t>
      </w:r>
      <w:r>
        <w:rPr>
          <w:rFonts w:ascii="新細明體" w:hint="eastAsia"/>
          <w:kern w:val="0"/>
          <w:lang w:val="zh-TW"/>
        </w:rPr>
        <w:t>彼時許個經學士及祭司頭知伊此個譬喻是指來講，就愛欲下手掠伊，若是驚百姓。</w:t>
      </w:r>
    </w:p>
    <w:p w14:paraId="65DA087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20:20 </w:t>
      </w:r>
      <w:r>
        <w:rPr>
          <w:rFonts w:ascii="新細明體" w:hint="eastAsia"/>
          <w:kern w:val="0"/>
          <w:lang w:val="zh-TW"/>
        </w:rPr>
        <w:t>就當伊，也差細作假做義人，欲掠伊的話縫，通將伊交付總督的政治及權柄。</w:t>
      </w:r>
    </w:p>
    <w:p w14:paraId="7884071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20:21 </w:t>
      </w:r>
      <w:r>
        <w:rPr>
          <w:rFonts w:ascii="新細明體" w:hint="eastAsia"/>
          <w:kern w:val="0"/>
          <w:lang w:val="zh-TW"/>
        </w:rPr>
        <w:t>就問伊講：「先生啊，阮知你所講所教示的是正直，你也無用外貌取人，就是真實用上帝的路教示人。</w:t>
      </w:r>
    </w:p>
    <w:p w14:paraId="7C10BDD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20:22 </w:t>
      </w:r>
      <w:r>
        <w:rPr>
          <w:rFonts w:ascii="新細明體" w:hint="eastAsia"/>
          <w:kern w:val="0"/>
          <w:lang w:val="zh-TW"/>
        </w:rPr>
        <w:t>阮納稅互該撒，合宜抑無？」</w:t>
      </w:r>
    </w:p>
    <w:p w14:paraId="2950D6A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20:23 </w:t>
      </w:r>
      <w:r>
        <w:rPr>
          <w:rFonts w:ascii="新細明體" w:hint="eastAsia"/>
          <w:kern w:val="0"/>
          <w:lang w:val="zh-TW"/>
        </w:rPr>
        <w:t>若是耶穌知的奸詐，</w:t>
      </w:r>
    </w:p>
    <w:p w14:paraId="1D467E0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20:24 </w:t>
      </w:r>
      <w:r>
        <w:rPr>
          <w:rFonts w:ascii="新細明體" w:hint="eastAsia"/>
          <w:kern w:val="0"/>
          <w:lang w:val="zh-TW"/>
        </w:rPr>
        <w:t>就對講：「將一個銀仔互我看。此個像及號是是誰啊？」講：「該撒。」</w:t>
      </w:r>
    </w:p>
    <w:p w14:paraId="345DE4C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20:25 </w:t>
      </w:r>
      <w:r>
        <w:rPr>
          <w:rFonts w:ascii="新細明體" w:hint="eastAsia"/>
          <w:kern w:val="0"/>
          <w:lang w:val="zh-TW"/>
        </w:rPr>
        <w:t>伊就給講：「按呢，恁著將該撒的物納互該撒，將上帝的物納互上帝。」</w:t>
      </w:r>
    </w:p>
    <w:p w14:paraId="111F7BE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20:26 </w:t>
      </w:r>
      <w:r>
        <w:rPr>
          <w:rFonts w:ascii="新細明體" w:hint="eastAsia"/>
          <w:kern w:val="0"/>
          <w:lang w:val="zh-TW"/>
        </w:rPr>
        <w:t>當百姓的面前，會掠伊的話縫，閣奇怪伊的應答，就靜靜。</w:t>
      </w:r>
    </w:p>
    <w:p w14:paraId="7FE0B77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20:27 </w:t>
      </w:r>
      <w:r>
        <w:rPr>
          <w:rFonts w:ascii="新細明體" w:hint="eastAsia"/>
          <w:kern w:val="0"/>
          <w:lang w:val="zh-TW"/>
        </w:rPr>
        <w:t>有撒都該人就是講人無復活的。幾若個就近來問耶穌講：</w:t>
      </w:r>
    </w:p>
    <w:p w14:paraId="6AEC123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20:28 </w:t>
      </w:r>
      <w:r>
        <w:rPr>
          <w:rFonts w:ascii="新細明體" w:hint="eastAsia"/>
          <w:kern w:val="0"/>
          <w:lang w:val="zh-TW"/>
        </w:rPr>
        <w:t>「先生啊！摩西有記來指示阮講：『若有人，伊的兄死有某也無子，伊的小弟著娶伊的某，生子來續接伊的兄。』</w:t>
      </w:r>
    </w:p>
    <w:p w14:paraId="7D82F5A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20:29 </w:t>
      </w:r>
      <w:r>
        <w:rPr>
          <w:rFonts w:ascii="新細明體" w:hint="eastAsia"/>
          <w:kern w:val="0"/>
          <w:lang w:val="zh-TW"/>
        </w:rPr>
        <w:t>按呢有兄弟七人，大的娶某，無子就死；</w:t>
      </w:r>
    </w:p>
    <w:p w14:paraId="2416303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20:30 </w:t>
      </w:r>
      <w:r>
        <w:rPr>
          <w:rFonts w:ascii="新細明體" w:hint="eastAsia"/>
          <w:kern w:val="0"/>
          <w:lang w:val="zh-TW"/>
        </w:rPr>
        <w:t>第二個、第三個也娶伊；</w:t>
      </w:r>
    </w:p>
    <w:p w14:paraId="0244FBF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20:31 </w:t>
      </w:r>
      <w:r>
        <w:rPr>
          <w:rFonts w:ascii="新細明體" w:hint="eastAsia"/>
          <w:kern w:val="0"/>
          <w:lang w:val="zh-TW"/>
        </w:rPr>
        <w:t>七個攏按呢，無留子就死去。</w:t>
      </w:r>
    </w:p>
    <w:p w14:paraId="2B82CC8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20:32 </w:t>
      </w:r>
      <w:r>
        <w:rPr>
          <w:rFonts w:ascii="新細明體" w:hint="eastAsia"/>
          <w:kern w:val="0"/>
          <w:lang w:val="zh-TW"/>
        </w:rPr>
        <w:t>後來婦仁人也死。</w:t>
      </w:r>
    </w:p>
    <w:p w14:paraId="53EC5D4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20:33 </w:t>
      </w:r>
      <w:r>
        <w:rPr>
          <w:rFonts w:ascii="新細明體" w:hint="eastAsia"/>
          <w:kern w:val="0"/>
          <w:lang w:val="zh-TW"/>
        </w:rPr>
        <w:t>按呢，佇復活的時，此個婦仁人欲做中間叨落一個的某？因為此七人攏有娶伊做某。」</w:t>
      </w:r>
    </w:p>
    <w:p w14:paraId="2DC3A3F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20:34 </w:t>
      </w:r>
      <w:r>
        <w:rPr>
          <w:rFonts w:ascii="新細明體" w:hint="eastAsia"/>
          <w:kern w:val="0"/>
          <w:lang w:val="zh-TW"/>
        </w:rPr>
        <w:t>耶穌給講：「此世界的人有嫁有娶；</w:t>
      </w:r>
    </w:p>
    <w:p w14:paraId="4577256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20:35 </w:t>
      </w:r>
      <w:r>
        <w:rPr>
          <w:rFonts w:ascii="新細明體" w:hint="eastAsia"/>
          <w:kern w:val="0"/>
          <w:lang w:val="zh-TW"/>
        </w:rPr>
        <w:t>若是算做會堪得得著彼個世界，也對死人中復活的就無嫁無娶；</w:t>
      </w:r>
    </w:p>
    <w:p w14:paraId="06E1FFD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20:36 </w:t>
      </w:r>
      <w:r>
        <w:rPr>
          <w:rFonts w:ascii="新細明體" w:hint="eastAsia"/>
          <w:kern w:val="0"/>
          <w:lang w:val="zh-TW"/>
        </w:rPr>
        <w:t>因為也會閣死，是親像天使一樣；已經做復活的人，就做上帝的子。</w:t>
      </w:r>
    </w:p>
    <w:p w14:paraId="2720896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20:37 </w:t>
      </w:r>
      <w:r>
        <w:rPr>
          <w:rFonts w:ascii="新細明體" w:hint="eastAsia"/>
          <w:kern w:val="0"/>
          <w:lang w:val="zh-TW"/>
        </w:rPr>
        <w:t>論死人復活，摩西佇莿帕彼篇有指明，稱呼主做亞伯拉罕的上帝，以撒的上帝，雅各的上帝。</w:t>
      </w:r>
    </w:p>
    <w:p w14:paraId="264464B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20:38 </w:t>
      </w:r>
      <w:r>
        <w:rPr>
          <w:rFonts w:ascii="新細明體" w:hint="eastAsia"/>
          <w:kern w:val="0"/>
          <w:lang w:val="zh-TW"/>
        </w:rPr>
        <w:t>伊呣是死人的上帝，是活人的上帝；因為眾人為著伊來活。」</w:t>
      </w:r>
    </w:p>
    <w:p w14:paraId="28D8F66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20:39 </w:t>
      </w:r>
      <w:r>
        <w:rPr>
          <w:rFonts w:ascii="新細明體" w:hint="eastAsia"/>
          <w:kern w:val="0"/>
          <w:lang w:val="zh-TW"/>
        </w:rPr>
        <w:t>有經學士幾若人應講：「先生啊！你所講的是好。」</w:t>
      </w:r>
    </w:p>
    <w:p w14:paraId="2671CE8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20:40 </w:t>
      </w:r>
      <w:r>
        <w:rPr>
          <w:rFonts w:ascii="新細明體" w:hint="eastAsia"/>
          <w:kern w:val="0"/>
          <w:lang w:val="zh-TW"/>
        </w:rPr>
        <w:t>因為呣敢閣問伊甚麼。</w:t>
      </w:r>
    </w:p>
    <w:p w14:paraId="770C9CE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20:41 </w:t>
      </w:r>
      <w:r>
        <w:rPr>
          <w:rFonts w:ascii="新細明體" w:hint="eastAsia"/>
          <w:kern w:val="0"/>
          <w:lang w:val="zh-TW"/>
        </w:rPr>
        <w:t>耶穌就對講：「人怎樣講基督做大衛的後裔啊？</w:t>
      </w:r>
    </w:p>
    <w:p w14:paraId="39EB586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20:42 </w:t>
      </w:r>
      <w:r>
        <w:rPr>
          <w:rFonts w:ascii="新細明體" w:hint="eastAsia"/>
          <w:kern w:val="0"/>
          <w:lang w:val="zh-TW"/>
        </w:rPr>
        <w:t>因為佇詩篇中大衛家己講：主給我的主講：坐我的大旁，</w:t>
      </w:r>
    </w:p>
    <w:p w14:paraId="14AB3A3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20:43 </w:t>
      </w:r>
      <w:r>
        <w:rPr>
          <w:rFonts w:ascii="新細明體" w:hint="eastAsia"/>
          <w:kern w:val="0"/>
          <w:lang w:val="zh-TW"/>
        </w:rPr>
        <w:t>聽候我將你的對敵做你的腳踏椅。</w:t>
      </w:r>
    </w:p>
    <w:p w14:paraId="07E51EC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20:44 </w:t>
      </w:r>
      <w:r>
        <w:rPr>
          <w:rFonts w:ascii="新細明體" w:hint="eastAsia"/>
          <w:kern w:val="0"/>
          <w:lang w:val="zh-TW"/>
        </w:rPr>
        <w:t>大衛既然稱伊做主，就基督怎樣做伊的後裔啊？」</w:t>
      </w:r>
    </w:p>
    <w:p w14:paraId="7BDBA1F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20:45 </w:t>
      </w:r>
      <w:r>
        <w:rPr>
          <w:rFonts w:ascii="新細明體" w:hint="eastAsia"/>
          <w:kern w:val="0"/>
          <w:lang w:val="zh-TW"/>
        </w:rPr>
        <w:t>當眾百姓聽的時，伊就給伊的學生講：</w:t>
      </w:r>
    </w:p>
    <w:p w14:paraId="33E19ED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20:46 </w:t>
      </w:r>
      <w:r>
        <w:rPr>
          <w:rFonts w:ascii="新細明體" w:hint="eastAsia"/>
          <w:kern w:val="0"/>
          <w:lang w:val="zh-TW"/>
        </w:rPr>
        <w:t>「著持防許個經學士。愛穿長衫四界行，真愛佇街市裡互人請安，會堂內坐高位，筵桌裡坐大位；</w:t>
      </w:r>
    </w:p>
    <w:p w14:paraId="71970F0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20:47 </w:t>
      </w:r>
      <w:r>
        <w:rPr>
          <w:rFonts w:ascii="新細明體" w:hint="eastAsia"/>
          <w:kern w:val="0"/>
          <w:lang w:val="zh-TW"/>
        </w:rPr>
        <w:t>僥吞守寡人的家伙，假意長長祈禱。欲受罪閣卡重！」</w:t>
      </w:r>
    </w:p>
    <w:p w14:paraId="4B2905A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21:1 </w:t>
      </w:r>
      <w:r>
        <w:rPr>
          <w:rFonts w:ascii="新細明體" w:hint="eastAsia"/>
          <w:kern w:val="0"/>
          <w:lang w:val="zh-TW"/>
        </w:rPr>
        <w:t>耶穌抬目看見諸個好額人將所獻的落庫房，</w:t>
      </w:r>
    </w:p>
    <w:p w14:paraId="7FCA4D1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21:2 </w:t>
      </w:r>
      <w:r>
        <w:rPr>
          <w:rFonts w:ascii="新細明體" w:hint="eastAsia"/>
          <w:kern w:val="0"/>
          <w:lang w:val="zh-TW"/>
        </w:rPr>
        <w:t>閣看見一個喪鄉的守寡人將二個半厘落去，</w:t>
      </w:r>
    </w:p>
    <w:p w14:paraId="0EFCC73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21:3 </w:t>
      </w:r>
      <w:r>
        <w:rPr>
          <w:rFonts w:ascii="新細明體" w:hint="eastAsia"/>
          <w:kern w:val="0"/>
          <w:lang w:val="zh-TW"/>
        </w:rPr>
        <w:t>就講：「我真實給恁講，此個喪鄉的守寡人所的比眾人所的卡多，</w:t>
      </w:r>
    </w:p>
    <w:p w14:paraId="1272A09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21:4 </w:t>
      </w:r>
      <w:r>
        <w:rPr>
          <w:rFonts w:ascii="新細明體" w:hint="eastAsia"/>
          <w:kern w:val="0"/>
          <w:lang w:val="zh-TW"/>
        </w:rPr>
        <w:t>因為眾人是對有剩的，落去獻，若是此個婦仁人是對伊的無夠的，一盡伊所倚靠來活的。」</w:t>
      </w:r>
    </w:p>
    <w:p w14:paraId="5288332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21:5 </w:t>
      </w:r>
      <w:r>
        <w:rPr>
          <w:rFonts w:ascii="新細明體" w:hint="eastAsia"/>
          <w:kern w:val="0"/>
          <w:lang w:val="zh-TW"/>
        </w:rPr>
        <w:t>有人講起殿堂是用好石及所獻的物來妝飾；彼時耶穌講：</w:t>
      </w:r>
    </w:p>
    <w:p w14:paraId="4E20092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21:6 </w:t>
      </w:r>
      <w:r>
        <w:rPr>
          <w:rFonts w:ascii="新細明體" w:hint="eastAsia"/>
          <w:kern w:val="0"/>
          <w:lang w:val="zh-TW"/>
        </w:rPr>
        <w:t>「恁所看見許個物，日子欲到，佇遮欲無一塊石留佇石的頂面，也無捙落去。」</w:t>
      </w:r>
    </w:p>
    <w:p w14:paraId="3E0C2C2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21:7 </w:t>
      </w:r>
      <w:r>
        <w:rPr>
          <w:rFonts w:ascii="新細明體" w:hint="eastAsia"/>
          <w:kern w:val="0"/>
          <w:lang w:val="zh-TW"/>
        </w:rPr>
        <w:t>就問伊講：「先生啊！按呢甚麼時欲有許個事？閣諸個事欲成的時有甚麼兆頭啊？」</w:t>
      </w:r>
    </w:p>
    <w:p w14:paraId="7405DDB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21:8 </w:t>
      </w:r>
      <w:r>
        <w:rPr>
          <w:rFonts w:ascii="新細明體" w:hint="eastAsia"/>
          <w:kern w:val="0"/>
          <w:lang w:val="zh-TW"/>
        </w:rPr>
        <w:t>耶穌講：「著謹慎，免得受迷惑；因為欲有多多人託我的名來，講：『我就是基督』，閣講：『時近啦』，恁呣通去隨！</w:t>
      </w:r>
    </w:p>
    <w:p w14:paraId="20173BE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21:9 </w:t>
      </w:r>
      <w:r>
        <w:rPr>
          <w:rFonts w:ascii="新細明體" w:hint="eastAsia"/>
          <w:kern w:val="0"/>
          <w:lang w:val="zh-TW"/>
        </w:rPr>
        <w:t>恁欲聽見交戰及擾亂的事，彼時呣免驚惶；因為諸個代誌的確代先有，總是末期無連鞭到。」</w:t>
      </w:r>
    </w:p>
    <w:p w14:paraId="3662BE8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21:10 </w:t>
      </w:r>
      <w:r>
        <w:rPr>
          <w:rFonts w:ascii="新細明體" w:hint="eastAsia"/>
          <w:kern w:val="0"/>
          <w:lang w:val="zh-TW"/>
        </w:rPr>
        <w:t>就給講：「百姓欲起來攻擊百姓，國也欲起來攻擊國；</w:t>
      </w:r>
    </w:p>
    <w:p w14:paraId="0534FDB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21:11 </w:t>
      </w:r>
      <w:r>
        <w:rPr>
          <w:rFonts w:ascii="新細明體" w:hint="eastAsia"/>
          <w:kern w:val="0"/>
          <w:lang w:val="zh-TW"/>
        </w:rPr>
        <w:t>地欲大振動，也多多所在有飢荒、瘟疫，對天裡也欲有通驚的象及大的神蹟。</w:t>
      </w:r>
    </w:p>
    <w:p w14:paraId="5CF53A4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21:12 </w:t>
      </w:r>
      <w:r>
        <w:rPr>
          <w:rFonts w:ascii="新細明體" w:hint="eastAsia"/>
          <w:kern w:val="0"/>
          <w:lang w:val="zh-TW"/>
        </w:rPr>
        <w:t>諸個事的代先，人欲下手掠恁，窘逐恁，將恁送交佇會堂，及監牢，也為著我的名帶恁到佇君王、官府的面前。</w:t>
      </w:r>
    </w:p>
    <w:p w14:paraId="46CA955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21:13 </w:t>
      </w:r>
      <w:r>
        <w:rPr>
          <w:rFonts w:ascii="新細明體" w:hint="eastAsia"/>
          <w:kern w:val="0"/>
          <w:lang w:val="zh-TW"/>
        </w:rPr>
        <w:t>諸個事欲成做恁的干證。</w:t>
      </w:r>
    </w:p>
    <w:p w14:paraId="64D0A7C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21:14 </w:t>
      </w:r>
      <w:r>
        <w:rPr>
          <w:rFonts w:ascii="新細明體" w:hint="eastAsia"/>
          <w:kern w:val="0"/>
          <w:lang w:val="zh-TW"/>
        </w:rPr>
        <w:t>所以，恁的心志著決斷，無代先掛慮欲怎樣分訴；</w:t>
      </w:r>
    </w:p>
    <w:p w14:paraId="33C1C12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21:15 </w:t>
      </w:r>
      <w:r>
        <w:rPr>
          <w:rFonts w:ascii="新細明體" w:hint="eastAsia"/>
          <w:kern w:val="0"/>
          <w:lang w:val="zh-TW"/>
        </w:rPr>
        <w:t>因為我欲賞賜恁口才、智慧，就是恁的眾對敵所會抵當、辯駁的。</w:t>
      </w:r>
    </w:p>
    <w:p w14:paraId="2B1BEE0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21:16 </w:t>
      </w:r>
      <w:r>
        <w:rPr>
          <w:rFonts w:ascii="新細明體" w:hint="eastAsia"/>
          <w:kern w:val="0"/>
          <w:lang w:val="zh-TW"/>
        </w:rPr>
        <w:t>恁也欲互父母、兄弟、親戚、朋友解送；</w:t>
      </w:r>
    </w:p>
    <w:p w14:paraId="69875BD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21:17 </w:t>
      </w:r>
      <w:r>
        <w:rPr>
          <w:rFonts w:ascii="新細明體" w:hint="eastAsia"/>
          <w:kern w:val="0"/>
          <w:lang w:val="zh-TW"/>
        </w:rPr>
        <w:t>恁中間有的欲互害死。恁因為我的名欲互眾人怨恨，</w:t>
      </w:r>
    </w:p>
    <w:p w14:paraId="08DBCE2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21:18 </w:t>
      </w:r>
      <w:r>
        <w:rPr>
          <w:rFonts w:ascii="新細明體" w:hint="eastAsia"/>
          <w:kern w:val="0"/>
          <w:lang w:val="zh-TW"/>
        </w:rPr>
        <w:t>總是，恁一支頭毛也失落。</w:t>
      </w:r>
    </w:p>
    <w:p w14:paraId="73818A9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21:19 </w:t>
      </w:r>
      <w:r>
        <w:rPr>
          <w:rFonts w:ascii="新細明體" w:hint="eastAsia"/>
          <w:kern w:val="0"/>
          <w:lang w:val="zh-TW"/>
        </w:rPr>
        <w:t>恁用吞，得著恁的活命。」</w:t>
      </w:r>
    </w:p>
    <w:p w14:paraId="4BAE681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21:20 </w:t>
      </w:r>
      <w:r>
        <w:rPr>
          <w:rFonts w:ascii="新細明體" w:hint="eastAsia"/>
          <w:kern w:val="0"/>
          <w:lang w:val="zh-TW"/>
        </w:rPr>
        <w:t>「恁看見耶路撒冷互軍兵所圍，就知伊的拋荒近啦。</w:t>
      </w:r>
    </w:p>
    <w:p w14:paraId="7CDC453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21:21 </w:t>
      </w:r>
      <w:r>
        <w:rPr>
          <w:rFonts w:ascii="新細明體" w:hint="eastAsia"/>
          <w:kern w:val="0"/>
          <w:lang w:val="zh-TW"/>
        </w:rPr>
        <w:t>彼時，佇猶太的著走去山裡；佇城內的著出來；佇園裡的呣通入城；</w:t>
      </w:r>
    </w:p>
    <w:p w14:paraId="29577F4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21:22 </w:t>
      </w:r>
      <w:r>
        <w:rPr>
          <w:rFonts w:ascii="新細明體" w:hint="eastAsia"/>
          <w:kern w:val="0"/>
          <w:lang w:val="zh-TW"/>
        </w:rPr>
        <w:t>因為諸個日是伸冤的日，互所有記載的攏應驗。</w:t>
      </w:r>
    </w:p>
    <w:p w14:paraId="1CB9D6A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21:23 </w:t>
      </w:r>
      <w:r>
        <w:rPr>
          <w:rFonts w:ascii="新細明體" w:hint="eastAsia"/>
          <w:kern w:val="0"/>
          <w:lang w:val="zh-TW"/>
        </w:rPr>
        <w:t>當許個日，有娠孕及互嬰仔食奶的婦仁人有災禍！因為欲有大的困苦到佇彼個地方，也受氣到佇此個百姓。</w:t>
      </w:r>
    </w:p>
    <w:p w14:paraId="206B953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21:24 </w:t>
      </w:r>
      <w:r>
        <w:rPr>
          <w:rFonts w:ascii="新細明體" w:hint="eastAsia"/>
          <w:kern w:val="0"/>
          <w:lang w:val="zh-TW"/>
        </w:rPr>
        <w:t>欲互刀死，受掠到萬邦。耶路撒冷欲互列邦人睭踏，到列邦的</w:t>
      </w:r>
      <w:r>
        <w:rPr>
          <w:rFonts w:ascii="新細明體" w:hint="eastAsia"/>
          <w:kern w:val="0"/>
          <w:lang w:val="zh-TW"/>
        </w:rPr>
        <w:lastRenderedPageBreak/>
        <w:t>期滿。」</w:t>
      </w:r>
    </w:p>
    <w:p w14:paraId="5A471CD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21:25 </w:t>
      </w:r>
      <w:r>
        <w:rPr>
          <w:rFonts w:ascii="新細明體" w:hint="eastAsia"/>
          <w:kern w:val="0"/>
          <w:lang w:val="zh-TW"/>
        </w:rPr>
        <w:t>佇日、月、星辰欲有兆頭，佇地上列邦困苦；為著海及湧的嘩嘩哮，就紛亂。</w:t>
      </w:r>
    </w:p>
    <w:p w14:paraId="752A4C1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21:26 </w:t>
      </w:r>
      <w:r>
        <w:rPr>
          <w:rFonts w:ascii="新細明體" w:hint="eastAsia"/>
          <w:kern w:val="0"/>
          <w:lang w:val="zh-TW"/>
        </w:rPr>
        <w:t>人對驚惶以及聽候所欲到佇天下的事，就昏去，因為天象欲振動。</w:t>
      </w:r>
    </w:p>
    <w:p w14:paraId="72B6862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21:27 </w:t>
      </w:r>
      <w:r>
        <w:rPr>
          <w:rFonts w:ascii="新細明體" w:hint="eastAsia"/>
          <w:kern w:val="0"/>
          <w:lang w:val="zh-TW"/>
        </w:rPr>
        <w:t>佇彼時，欲看見人子用權能，及大榮光坐雲來。</w:t>
      </w:r>
    </w:p>
    <w:p w14:paraId="5F4507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21:28 </w:t>
      </w:r>
      <w:r>
        <w:rPr>
          <w:rFonts w:ascii="新細明體" w:hint="eastAsia"/>
          <w:kern w:val="0"/>
          <w:lang w:val="zh-TW"/>
        </w:rPr>
        <w:t>抵抵有諸個事，恁著挺身起來抬頭，因為恁的贖回近啦。」</w:t>
      </w:r>
    </w:p>
    <w:p w14:paraId="7635979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21:29 </w:t>
      </w:r>
      <w:r>
        <w:rPr>
          <w:rFonts w:ascii="新細明體" w:hint="eastAsia"/>
          <w:kern w:val="0"/>
          <w:lang w:val="zh-TW"/>
        </w:rPr>
        <w:t>閣用譬喻給講：「試看無花果及攏總的樹；</w:t>
      </w:r>
    </w:p>
    <w:p w14:paraId="010589C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21:30 </w:t>
      </w:r>
      <w:r>
        <w:rPr>
          <w:rFonts w:ascii="新細明體" w:hint="eastAsia"/>
          <w:kern w:val="0"/>
          <w:lang w:val="zh-TW"/>
        </w:rPr>
        <w:t>發芛的時，恁看見，就家己知夏天近啦。</w:t>
      </w:r>
    </w:p>
    <w:p w14:paraId="4C83259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21:31 </w:t>
      </w:r>
      <w:r>
        <w:rPr>
          <w:rFonts w:ascii="新細明體" w:hint="eastAsia"/>
          <w:kern w:val="0"/>
          <w:lang w:val="zh-TW"/>
        </w:rPr>
        <w:t>按呢，恁看見諸個事，就著知上帝的國近啦。</w:t>
      </w:r>
    </w:p>
    <w:p w14:paraId="5E46796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21:32 </w:t>
      </w:r>
      <w:r>
        <w:rPr>
          <w:rFonts w:ascii="新細明體" w:hint="eastAsia"/>
          <w:kern w:val="0"/>
          <w:lang w:val="zh-TW"/>
        </w:rPr>
        <w:t>我實在給恁講，此世代猶未過去，諸個代誌攏欲成。</w:t>
      </w:r>
    </w:p>
    <w:p w14:paraId="50AB943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21:33 </w:t>
      </w:r>
      <w:r>
        <w:rPr>
          <w:rFonts w:ascii="新細明體" w:hint="eastAsia"/>
          <w:kern w:val="0"/>
          <w:lang w:val="zh-TW"/>
        </w:rPr>
        <w:t>天及地欲無去，我的話無去。」</w:t>
      </w:r>
    </w:p>
    <w:p w14:paraId="6163011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21:34 </w:t>
      </w:r>
      <w:r>
        <w:rPr>
          <w:rFonts w:ascii="新細明體" w:hint="eastAsia"/>
          <w:kern w:val="0"/>
          <w:lang w:val="zh-TW"/>
        </w:rPr>
        <w:t>「若是恁著家己謹慎，驚了恁的心互貪食、酒醉，及此世間的掛慮拍亂，就彼日親像活罩忽然到佇恁；</w:t>
      </w:r>
    </w:p>
    <w:p w14:paraId="2E2D9EC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21:35 </w:t>
      </w:r>
      <w:r>
        <w:rPr>
          <w:rFonts w:ascii="新細明體" w:hint="eastAsia"/>
          <w:kern w:val="0"/>
          <w:lang w:val="zh-TW"/>
        </w:rPr>
        <w:t>因為彼日欲親像按呢到佇見若徛起全地面的眾人。</w:t>
      </w:r>
    </w:p>
    <w:p w14:paraId="273126D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21:36 </w:t>
      </w:r>
      <w:r>
        <w:rPr>
          <w:rFonts w:ascii="新細明體" w:hint="eastAsia"/>
          <w:kern w:val="0"/>
          <w:lang w:val="zh-TW"/>
        </w:rPr>
        <w:t>若是恁著逐時警醒，祈禱，互恁會得閃避將來攏總的事，來徛佇人子的面前。」</w:t>
      </w:r>
    </w:p>
    <w:p w14:paraId="23AAD05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21:37 </w:t>
      </w:r>
      <w:r>
        <w:rPr>
          <w:rFonts w:ascii="新細明體" w:hint="eastAsia"/>
          <w:kern w:val="0"/>
          <w:lang w:val="zh-TW"/>
        </w:rPr>
        <w:t>耶穌日時佇殿裡教示人，暝時出去，歇佇彼個名做橄欖的山。</w:t>
      </w:r>
    </w:p>
    <w:p w14:paraId="6B070D6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21:38 </w:t>
      </w:r>
      <w:r>
        <w:rPr>
          <w:rFonts w:ascii="新細明體" w:hint="eastAsia"/>
          <w:kern w:val="0"/>
          <w:lang w:val="zh-TW"/>
        </w:rPr>
        <w:t>眾百姓透早去殿裡尋伊，愛欲聽伊。</w:t>
      </w:r>
    </w:p>
    <w:p w14:paraId="08999E3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22:1 </w:t>
      </w:r>
      <w:r>
        <w:rPr>
          <w:rFonts w:ascii="新細明體" w:hint="eastAsia"/>
          <w:kern w:val="0"/>
          <w:lang w:val="zh-TW"/>
        </w:rPr>
        <w:t>除酵節（也名過節）近啦。</w:t>
      </w:r>
    </w:p>
    <w:p w14:paraId="0857FC4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22:2 </w:t>
      </w:r>
      <w:r>
        <w:rPr>
          <w:rFonts w:ascii="新細明體" w:hint="eastAsia"/>
          <w:kern w:val="0"/>
          <w:lang w:val="zh-TW"/>
        </w:rPr>
        <w:t>諸個祭司頭及經學士尋看有甚麼法通害死耶穌，因為是驚百姓。</w:t>
      </w:r>
    </w:p>
    <w:p w14:paraId="3276D8A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22:3 </w:t>
      </w:r>
      <w:r>
        <w:rPr>
          <w:rFonts w:ascii="新細明體" w:hint="eastAsia"/>
          <w:kern w:val="0"/>
          <w:lang w:val="zh-TW"/>
        </w:rPr>
        <w:t>撒但入佇彼個叫做加略的猶大；伊是十二個學生的一個。</w:t>
      </w:r>
    </w:p>
    <w:p w14:paraId="1462983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22:4 </w:t>
      </w:r>
      <w:r>
        <w:rPr>
          <w:rFonts w:ascii="新細明體" w:hint="eastAsia"/>
          <w:kern w:val="0"/>
          <w:lang w:val="zh-TW"/>
        </w:rPr>
        <w:t>就去及諸個祭司頭有司官相及參詳，欲用甚麼法將耶穌交。</w:t>
      </w:r>
    </w:p>
    <w:p w14:paraId="257596F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22:5 </w:t>
      </w:r>
      <w:r>
        <w:rPr>
          <w:rFonts w:ascii="新細明體" w:hint="eastAsia"/>
          <w:kern w:val="0"/>
          <w:lang w:val="zh-TW"/>
        </w:rPr>
        <w:t>歡喜，約欲銀互伊。</w:t>
      </w:r>
    </w:p>
    <w:p w14:paraId="2B2D9C0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22:6 </w:t>
      </w:r>
      <w:r>
        <w:rPr>
          <w:rFonts w:ascii="新細明體" w:hint="eastAsia"/>
          <w:kern w:val="0"/>
          <w:lang w:val="zh-TW"/>
        </w:rPr>
        <w:t>猶大應伊，就尋機會，當百姓無佇的時將耶穌交。</w:t>
      </w:r>
    </w:p>
    <w:p w14:paraId="0FC6D27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22:7 </w:t>
      </w:r>
      <w:r>
        <w:rPr>
          <w:rFonts w:ascii="新細明體" w:hint="eastAsia"/>
          <w:kern w:val="0"/>
          <w:lang w:val="zh-TW"/>
        </w:rPr>
        <w:t>除酵節，應該過節的羊羔，彼個日已經到。</w:t>
      </w:r>
    </w:p>
    <w:p w14:paraId="5985F67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22:8 </w:t>
      </w:r>
      <w:r>
        <w:rPr>
          <w:rFonts w:ascii="新細明體" w:hint="eastAsia"/>
          <w:kern w:val="0"/>
          <w:lang w:val="zh-TW"/>
        </w:rPr>
        <w:t>耶穌差彼得、約翰講：「恁去替咱備辦過節的筵席，互咱通來食。」</w:t>
      </w:r>
    </w:p>
    <w:p w14:paraId="034D83D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22:9 </w:t>
      </w:r>
      <w:r>
        <w:rPr>
          <w:rFonts w:ascii="新細明體" w:hint="eastAsia"/>
          <w:kern w:val="0"/>
          <w:lang w:val="zh-TW"/>
        </w:rPr>
        <w:t>給伊講：「愛阮佇甚麼所在備辦？」</w:t>
      </w:r>
    </w:p>
    <w:p w14:paraId="4FC7503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22:10 </w:t>
      </w:r>
      <w:r>
        <w:rPr>
          <w:rFonts w:ascii="新細明體" w:hint="eastAsia"/>
          <w:kern w:val="0"/>
          <w:lang w:val="zh-TW"/>
        </w:rPr>
        <w:t>伊給講：「恁去入城，就有一人帶水瓶欲抵著恁，著隨伊，入伊所入的厝，</w:t>
      </w:r>
    </w:p>
    <w:p w14:paraId="2C5DB6B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22:11 </w:t>
      </w:r>
      <w:r>
        <w:rPr>
          <w:rFonts w:ascii="新細明體" w:hint="eastAsia"/>
          <w:kern w:val="0"/>
          <w:lang w:val="zh-TW"/>
        </w:rPr>
        <w:t>給彼間厝的主人講：『先生問講：客廳佇叨落？我欲佇遐及我的學生食過節。』</w:t>
      </w:r>
    </w:p>
    <w:p w14:paraId="2237355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22:12 </w:t>
      </w:r>
      <w:r>
        <w:rPr>
          <w:rFonts w:ascii="新細明體" w:hint="eastAsia"/>
          <w:kern w:val="0"/>
          <w:lang w:val="zh-TW"/>
        </w:rPr>
        <w:t>伊欲用樓頂排設的大廳互恁看，恁著佇遐備辦。」</w:t>
      </w:r>
    </w:p>
    <w:p w14:paraId="3B06208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22:13 </w:t>
      </w:r>
      <w:r>
        <w:rPr>
          <w:rFonts w:ascii="新細明體" w:hint="eastAsia"/>
          <w:kern w:val="0"/>
          <w:lang w:val="zh-TW"/>
        </w:rPr>
        <w:t>去，果然抵著照伊所給講的；就佇遐備辦過節。</w:t>
      </w:r>
    </w:p>
    <w:p w14:paraId="751B81C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22:14 </w:t>
      </w:r>
      <w:r>
        <w:rPr>
          <w:rFonts w:ascii="新細明體" w:hint="eastAsia"/>
          <w:kern w:val="0"/>
          <w:lang w:val="zh-TW"/>
        </w:rPr>
        <w:t>時到，耶穌坐桌，使徒也及伊坐。</w:t>
      </w:r>
    </w:p>
    <w:p w14:paraId="3B4FD21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22:15 </w:t>
      </w:r>
      <w:r>
        <w:rPr>
          <w:rFonts w:ascii="新細明體" w:hint="eastAsia"/>
          <w:kern w:val="0"/>
          <w:lang w:val="zh-TW"/>
        </w:rPr>
        <w:t>伊對講：「佇受害的代先我不止意愛及恁食此個過節。</w:t>
      </w:r>
    </w:p>
    <w:p w14:paraId="003AB75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22:16 </w:t>
      </w:r>
      <w:r>
        <w:rPr>
          <w:rFonts w:ascii="新細明體" w:hint="eastAsia"/>
          <w:kern w:val="0"/>
          <w:lang w:val="zh-TW"/>
        </w:rPr>
        <w:t>因為我給恁講，我無欲閣食伊，到伊應驗佇上帝的國。」</w:t>
      </w:r>
    </w:p>
    <w:p w14:paraId="67990E7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22:17 </w:t>
      </w:r>
      <w:r>
        <w:rPr>
          <w:rFonts w:ascii="新細明體" w:hint="eastAsia"/>
          <w:kern w:val="0"/>
          <w:lang w:val="zh-TW"/>
        </w:rPr>
        <w:t>就接杯，祝謝了，講：「恁將此個分互恁逐人。」</w:t>
      </w:r>
    </w:p>
    <w:p w14:paraId="75CC3D4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22:18 </w:t>
      </w:r>
      <w:r>
        <w:rPr>
          <w:rFonts w:ascii="新細明體" w:hint="eastAsia"/>
          <w:kern w:val="0"/>
          <w:lang w:val="zh-TW"/>
        </w:rPr>
        <w:t>因為我給恁講，今了後，我無欲飲葡萄汁，到上帝的國來。」</w:t>
      </w:r>
    </w:p>
    <w:p w14:paraId="37588DF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22:19 </w:t>
      </w:r>
      <w:r>
        <w:rPr>
          <w:rFonts w:ascii="新細明體" w:hint="eastAsia"/>
          <w:kern w:val="0"/>
          <w:lang w:val="zh-TW"/>
        </w:rPr>
        <w:t>閣提餅，祝謝，來擘互，講：「此個是我的身軀，為著恁來獻的，恁行此個，來記念我。」</w:t>
      </w:r>
    </w:p>
    <w:p w14:paraId="5B49F77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22:20 </w:t>
      </w:r>
      <w:r>
        <w:rPr>
          <w:rFonts w:ascii="新細明體" w:hint="eastAsia"/>
          <w:kern w:val="0"/>
          <w:lang w:val="zh-TW"/>
        </w:rPr>
        <w:t>食了後捧杯也是按呢，講：「此個杯是新約，佇我的血來設立的，</w:t>
      </w:r>
      <w:r>
        <w:rPr>
          <w:rFonts w:ascii="新細明體" w:hint="eastAsia"/>
          <w:kern w:val="0"/>
          <w:lang w:val="zh-TW"/>
        </w:rPr>
        <w:lastRenderedPageBreak/>
        <w:t>就是為著恁流出的。</w:t>
      </w:r>
    </w:p>
    <w:p w14:paraId="3FA6A0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22:21 </w:t>
      </w:r>
      <w:r>
        <w:rPr>
          <w:rFonts w:ascii="新細明體" w:hint="eastAsia"/>
          <w:kern w:val="0"/>
          <w:lang w:val="zh-TW"/>
        </w:rPr>
        <w:t>若是賣我的人，伊的手及我佇桌裡。</w:t>
      </w:r>
    </w:p>
    <w:p w14:paraId="7660027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22:22 </w:t>
      </w:r>
      <w:r>
        <w:rPr>
          <w:rFonts w:ascii="新細明體" w:hint="eastAsia"/>
          <w:kern w:val="0"/>
          <w:lang w:val="zh-TW"/>
        </w:rPr>
        <w:t>因為人子真正去照所定著的，若是伊互甚麼人賣，彼人有災禍！」</w:t>
      </w:r>
    </w:p>
    <w:p w14:paraId="5C4C337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22:23 </w:t>
      </w:r>
      <w:r w:rsidR="009F6FA6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就相對問，其中甚麼人欲做此個代誌。</w:t>
      </w:r>
    </w:p>
    <w:p w14:paraId="725EABE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22:24 </w:t>
      </w:r>
      <w:r w:rsidR="009F6FA6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有</w:t>
      </w:r>
      <w:r w:rsidR="00CB4D2F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相爭，看從中甚麼人算最大。</w:t>
      </w:r>
    </w:p>
    <w:p w14:paraId="34F590B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22:25 </w:t>
      </w:r>
      <w:r>
        <w:rPr>
          <w:rFonts w:ascii="新細明體" w:hint="eastAsia"/>
          <w:kern w:val="0"/>
          <w:lang w:val="zh-TW"/>
        </w:rPr>
        <w:t>耶穌就給</w:t>
      </w:r>
      <w:r w:rsidR="009F6FA6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講：「列邦的君王做主來治理</w:t>
      </w:r>
      <w:r w:rsidR="009F6FA6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，管轄</w:t>
      </w:r>
      <w:r w:rsidR="009F6FA6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的稱做恩主。</w:t>
      </w:r>
    </w:p>
    <w:p w14:paraId="4BBC8CC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22:26 </w:t>
      </w:r>
      <w:r>
        <w:rPr>
          <w:rFonts w:ascii="新細明體" w:hint="eastAsia"/>
          <w:kern w:val="0"/>
          <w:lang w:val="zh-TW"/>
        </w:rPr>
        <w:t>若是恁就呣是按呢；恁中間最大的，著親像序細，做頭的，著親像差用。</w:t>
      </w:r>
    </w:p>
    <w:p w14:paraId="1B7163C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22:27 </w:t>
      </w:r>
      <w:r>
        <w:rPr>
          <w:rFonts w:ascii="新細明體" w:hint="eastAsia"/>
          <w:kern w:val="0"/>
          <w:lang w:val="zh-TW"/>
        </w:rPr>
        <w:t>甚麼號人最大？是坐桌的？抑是做差用的啊？豈呣是坐桌的嗎？若是我佇恁中間親像做差用的。</w:t>
      </w:r>
    </w:p>
    <w:p w14:paraId="680E30B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22:28 </w:t>
      </w:r>
      <w:r>
        <w:rPr>
          <w:rFonts w:ascii="新細明體" w:hint="eastAsia"/>
          <w:kern w:val="0"/>
          <w:lang w:val="zh-TW"/>
        </w:rPr>
        <w:t>恁就是常常及我佇試煉中的。</w:t>
      </w:r>
    </w:p>
    <w:p w14:paraId="0370EC9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22:29 </w:t>
      </w:r>
      <w:r>
        <w:rPr>
          <w:rFonts w:ascii="新細明體" w:hint="eastAsia"/>
          <w:kern w:val="0"/>
          <w:lang w:val="zh-TW"/>
        </w:rPr>
        <w:t>我用國封恁，親像我的父曾用國封我一樣，</w:t>
      </w:r>
    </w:p>
    <w:p w14:paraId="1E3181E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22:30 </w:t>
      </w:r>
      <w:r>
        <w:rPr>
          <w:rFonts w:ascii="新細明體" w:hint="eastAsia"/>
          <w:kern w:val="0"/>
          <w:lang w:val="zh-TW"/>
        </w:rPr>
        <w:t>互恁佇我的國，飲食佇我的桌，恁也欲坐佇座位，審判以色列十二個支派。」</w:t>
      </w:r>
    </w:p>
    <w:p w14:paraId="6C521A7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22:31 </w:t>
      </w:r>
      <w:r>
        <w:rPr>
          <w:rFonts w:ascii="新細明體" w:hint="eastAsia"/>
          <w:kern w:val="0"/>
          <w:lang w:val="zh-TW"/>
        </w:rPr>
        <w:t>閣講：「西門！西門啊！你看，撒但曾愛得著恁，愛簸恁親像簸麥；</w:t>
      </w:r>
    </w:p>
    <w:p w14:paraId="24CF32D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22:32 </w:t>
      </w:r>
      <w:r>
        <w:rPr>
          <w:rFonts w:ascii="新細明體" w:hint="eastAsia"/>
          <w:kern w:val="0"/>
          <w:lang w:val="zh-TW"/>
        </w:rPr>
        <w:t>若是我有替你祈禱，互你的信無失落。你歸正了後，著堅固你的兄弟。」</w:t>
      </w:r>
    </w:p>
    <w:p w14:paraId="3BDEE8B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22:33 </w:t>
      </w:r>
      <w:r>
        <w:rPr>
          <w:rFonts w:ascii="新細明體" w:hint="eastAsia"/>
          <w:kern w:val="0"/>
          <w:lang w:val="zh-TW"/>
        </w:rPr>
        <w:t>彼得給伊講：「主啊，我便便及你關落監，也及你死。」</w:t>
      </w:r>
    </w:p>
    <w:p w14:paraId="71931A5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22:34 </w:t>
      </w:r>
      <w:r>
        <w:rPr>
          <w:rFonts w:ascii="新細明體" w:hint="eastAsia"/>
          <w:kern w:val="0"/>
          <w:lang w:val="zh-TW"/>
        </w:rPr>
        <w:t>伊就講：「彼得啊，我給你講，今仔日雞猶未啼，你欲三擺呣認我。」</w:t>
      </w:r>
    </w:p>
    <w:p w14:paraId="33671FC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22:35 </w:t>
      </w:r>
      <w:r>
        <w:rPr>
          <w:rFonts w:ascii="新細明體" w:hint="eastAsia"/>
          <w:kern w:val="0"/>
          <w:lang w:val="zh-TW"/>
        </w:rPr>
        <w:t>閣給學生講：「我前差恁無帶錢袋，及褡褳，及鞋，恁有欠甚麼無？」講：「無。」</w:t>
      </w:r>
    </w:p>
    <w:p w14:paraId="1639EAF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22:36 </w:t>
      </w:r>
      <w:r>
        <w:rPr>
          <w:rFonts w:ascii="新細明體" w:hint="eastAsia"/>
          <w:kern w:val="0"/>
          <w:lang w:val="zh-TW"/>
        </w:rPr>
        <w:t>伊就給講：「若是今有錢袋的著帶伊，有褡褳的也著按呢，無刀的著賣伊的衫來買刀。</w:t>
      </w:r>
    </w:p>
    <w:p w14:paraId="46F87E0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22:37 </w:t>
      </w:r>
      <w:r>
        <w:rPr>
          <w:rFonts w:ascii="新細明體" w:hint="eastAsia"/>
          <w:kern w:val="0"/>
          <w:lang w:val="zh-TW"/>
        </w:rPr>
        <w:t>因為我給恁講，所記載的講：『算伊及不法的人同列。』此句話的確應驗佇我，因為干涉我的今欲成啦。」</w:t>
      </w:r>
    </w:p>
    <w:p w14:paraId="4608443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22:38 </w:t>
      </w:r>
      <w:r>
        <w:rPr>
          <w:rFonts w:ascii="新細明體" w:hint="eastAsia"/>
          <w:kern w:val="0"/>
          <w:lang w:val="zh-TW"/>
        </w:rPr>
        <w:t>講：「主啊，你看！佇遮有二支刀。」伊給講：「夠額啦。」</w:t>
      </w:r>
    </w:p>
    <w:p w14:paraId="462CB74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22:39 </w:t>
      </w:r>
      <w:r>
        <w:rPr>
          <w:rFonts w:ascii="新細明體" w:hint="eastAsia"/>
          <w:kern w:val="0"/>
          <w:lang w:val="zh-TW"/>
        </w:rPr>
        <w:t>耶穌出去，照常去橄欖山，學生也隨伊。</w:t>
      </w:r>
    </w:p>
    <w:p w14:paraId="3C7F464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22:40 </w:t>
      </w:r>
      <w:r>
        <w:rPr>
          <w:rFonts w:ascii="新細明體" w:hint="eastAsia"/>
          <w:kern w:val="0"/>
          <w:lang w:val="zh-TW"/>
        </w:rPr>
        <w:t>到彼所在，就給講：「恁著祈禱，免得入迷惑。」</w:t>
      </w:r>
    </w:p>
    <w:p w14:paraId="79B8E45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22:41 </w:t>
      </w:r>
      <w:r>
        <w:rPr>
          <w:rFonts w:ascii="新細明體" w:hint="eastAsia"/>
          <w:kern w:val="0"/>
          <w:lang w:val="zh-TW"/>
        </w:rPr>
        <w:t>就離開約略有石頭的遠，跪落去祈禱，講：</w:t>
      </w:r>
    </w:p>
    <w:p w14:paraId="451BEA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22:42 </w:t>
      </w:r>
      <w:r>
        <w:rPr>
          <w:rFonts w:ascii="新細明體" w:hint="eastAsia"/>
          <w:kern w:val="0"/>
          <w:lang w:val="zh-TW"/>
        </w:rPr>
        <w:t>「父啊！你若肯，著將此個杯離開我；獨獨呣是我的意思，是你的意思著成。」</w:t>
      </w:r>
    </w:p>
    <w:p w14:paraId="5AF8044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22:43 </w:t>
      </w:r>
      <w:r>
        <w:rPr>
          <w:rFonts w:ascii="新細明體" w:hint="eastAsia"/>
          <w:kern w:val="0"/>
          <w:lang w:val="zh-TW"/>
        </w:rPr>
        <w:t>有一個天使對天出現，來壯伊的力。</w:t>
      </w:r>
    </w:p>
    <w:p w14:paraId="77C8169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22:44 </w:t>
      </w:r>
      <w:r>
        <w:rPr>
          <w:rFonts w:ascii="新細明體" w:hint="eastAsia"/>
          <w:kern w:val="0"/>
          <w:lang w:val="zh-TW"/>
        </w:rPr>
        <w:t>耶穌苦痛到極，祈禱愈迫切，伊的汗是親像大點血滴落地。</w:t>
      </w:r>
    </w:p>
    <w:p w14:paraId="52187F8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22:45 </w:t>
      </w:r>
      <w:r>
        <w:rPr>
          <w:rFonts w:ascii="新細明體" w:hint="eastAsia"/>
          <w:kern w:val="0"/>
          <w:lang w:val="zh-TW"/>
        </w:rPr>
        <w:t>祈禱息起來，去就近學生，看見為著憂悶睏，</w:t>
      </w:r>
    </w:p>
    <w:p w14:paraId="10E1D0B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22:46 </w:t>
      </w:r>
      <w:r>
        <w:rPr>
          <w:rFonts w:ascii="新細明體" w:hint="eastAsia"/>
          <w:kern w:val="0"/>
          <w:lang w:val="zh-TW"/>
        </w:rPr>
        <w:t>就給講：「啥事睏？起來祈禱，免得入迷惑！」</w:t>
      </w:r>
    </w:p>
    <w:p w14:paraId="4211A2F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22:47 </w:t>
      </w:r>
      <w:r>
        <w:rPr>
          <w:rFonts w:ascii="新細明體" w:hint="eastAsia"/>
          <w:kern w:val="0"/>
          <w:lang w:val="zh-TW"/>
        </w:rPr>
        <w:t>猶講的時，有歸陣人到。十二學生的一個，彼個叫做猶大的，行佇的頭前，近倚耶穌欲給伊唚。</w:t>
      </w:r>
    </w:p>
    <w:p w14:paraId="39A5184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22:48 </w:t>
      </w:r>
      <w:r>
        <w:rPr>
          <w:rFonts w:ascii="新細明體" w:hint="eastAsia"/>
          <w:kern w:val="0"/>
          <w:lang w:val="zh-TW"/>
        </w:rPr>
        <w:t>若是耶穌給伊講：「猶大！你用唚嘴賣人子嗎？」</w:t>
      </w:r>
    </w:p>
    <w:p w14:paraId="0DA100A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22:49 </w:t>
      </w:r>
      <w:r>
        <w:rPr>
          <w:rFonts w:ascii="新細明體" w:hint="eastAsia"/>
          <w:kern w:val="0"/>
          <w:lang w:val="zh-TW"/>
        </w:rPr>
        <w:t>左右的人看見所欲到的事，就講：「主啊！阮著用刀來嗎？」</w:t>
      </w:r>
    </w:p>
    <w:p w14:paraId="74A314F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22:50 </w:t>
      </w:r>
      <w:r>
        <w:rPr>
          <w:rFonts w:ascii="新細明體" w:hint="eastAsia"/>
          <w:kern w:val="0"/>
          <w:lang w:val="zh-TW"/>
        </w:rPr>
        <w:t>其中一人祭司頭的奴僕，削去伊正旁的耳仔。</w:t>
      </w:r>
    </w:p>
    <w:p w14:paraId="2F67D25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22:51 </w:t>
      </w:r>
      <w:r>
        <w:rPr>
          <w:rFonts w:ascii="新細明體" w:hint="eastAsia"/>
          <w:kern w:val="0"/>
          <w:lang w:val="zh-TW"/>
        </w:rPr>
        <w:t>耶穌應講：「代誌到按呢，請容允這！」就摸伊的耳仔，來醫好伊。</w:t>
      </w:r>
    </w:p>
    <w:p w14:paraId="3CFE588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22:52 </w:t>
      </w:r>
      <w:r>
        <w:rPr>
          <w:rFonts w:ascii="新細明體" w:hint="eastAsia"/>
          <w:kern w:val="0"/>
          <w:lang w:val="zh-TW"/>
        </w:rPr>
        <w:t>耶穌對許個來攻擊伊的祭司頭、殿司、長老講：「恁抬刀及槌出來，親像攻擊賊嗎？</w:t>
      </w:r>
    </w:p>
    <w:p w14:paraId="04983BD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22:53 </w:t>
      </w:r>
      <w:r>
        <w:rPr>
          <w:rFonts w:ascii="新細明體" w:hint="eastAsia"/>
          <w:kern w:val="0"/>
          <w:lang w:val="zh-TW"/>
        </w:rPr>
        <w:t>我日日及恁佇殿裡，恁無伸手攻擊我。若是此霎是恁的時，及黑暗的權勢。」</w:t>
      </w:r>
    </w:p>
    <w:p w14:paraId="5F3BA0E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22:54 </w:t>
      </w:r>
      <w:r>
        <w:rPr>
          <w:rFonts w:ascii="新細明體" w:hint="eastAsia"/>
          <w:kern w:val="0"/>
          <w:lang w:val="zh-TW"/>
        </w:rPr>
        <w:t>就掠伊，帶伊去，帶伊入祭司頭的厝。彼得遠遠隨伊。</w:t>
      </w:r>
    </w:p>
    <w:p w14:paraId="0D98D84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22:55 </w:t>
      </w:r>
      <w:r>
        <w:rPr>
          <w:rFonts w:ascii="新細明體" w:hint="eastAsia"/>
          <w:kern w:val="0"/>
          <w:lang w:val="zh-TW"/>
        </w:rPr>
        <w:t>人佇庭裡起火，相及坐；彼得也坐佇中間。</w:t>
      </w:r>
    </w:p>
    <w:p w14:paraId="3BADAFC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22:56 </w:t>
      </w:r>
      <w:r>
        <w:rPr>
          <w:rFonts w:ascii="新細明體" w:hint="eastAsia"/>
          <w:kern w:val="0"/>
          <w:lang w:val="zh-TW"/>
        </w:rPr>
        <w:t>有一個女婢看見伊向火光坐，注目看伊，講：「此人也是及伊做陣。」</w:t>
      </w:r>
    </w:p>
    <w:p w14:paraId="113E120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22:57 </w:t>
      </w:r>
      <w:r>
        <w:rPr>
          <w:rFonts w:ascii="新細明體" w:hint="eastAsia"/>
          <w:kern w:val="0"/>
          <w:lang w:val="zh-TW"/>
        </w:rPr>
        <w:t>伊呣認講：「婦仁人啊，我呣識伊。」</w:t>
      </w:r>
    </w:p>
    <w:p w14:paraId="154780F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22:58 </w:t>
      </w:r>
      <w:r>
        <w:rPr>
          <w:rFonts w:ascii="新細明體" w:hint="eastAsia"/>
          <w:kern w:val="0"/>
          <w:lang w:val="zh-TW"/>
        </w:rPr>
        <w:t>霎仔久，閣一人看見，講：「你也是的人。」彼得講：「人啊！我呣是。」</w:t>
      </w:r>
    </w:p>
    <w:p w14:paraId="732B9AC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22:59 </w:t>
      </w:r>
      <w:r>
        <w:rPr>
          <w:rFonts w:ascii="新細明體" w:hint="eastAsia"/>
          <w:kern w:val="0"/>
          <w:lang w:val="zh-TW"/>
        </w:rPr>
        <w:t>過半時久，閣一人出力講：「此人真正及伊做陣，因為伊也是加利利人。」</w:t>
      </w:r>
    </w:p>
    <w:p w14:paraId="6ADDF20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22:60 </w:t>
      </w:r>
      <w:r>
        <w:rPr>
          <w:rFonts w:ascii="新細明體" w:hint="eastAsia"/>
          <w:kern w:val="0"/>
          <w:lang w:val="zh-TW"/>
        </w:rPr>
        <w:t>若是彼得講：「人啊！你所講的我呣知。」猶講的時，雞連鞭啼。</w:t>
      </w:r>
    </w:p>
    <w:p w14:paraId="5F9BBF4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22:61 </w:t>
      </w:r>
      <w:r>
        <w:rPr>
          <w:rFonts w:ascii="新細明體" w:hint="eastAsia"/>
          <w:kern w:val="0"/>
          <w:lang w:val="zh-TW"/>
        </w:rPr>
        <w:t>主越頭看彼得，彼得就記得主的話有怎樣給伊講：「今仔日雞啼的代先，你欲三擺呣認我。」</w:t>
      </w:r>
    </w:p>
    <w:p w14:paraId="7504F50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22:62 </w:t>
      </w:r>
      <w:r>
        <w:rPr>
          <w:rFonts w:ascii="新細明體" w:hint="eastAsia"/>
          <w:kern w:val="0"/>
          <w:lang w:val="zh-TW"/>
        </w:rPr>
        <w:t>伊就出去外面大啼哭。</w:t>
      </w:r>
    </w:p>
    <w:p w14:paraId="5A3A0F1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22:63 </w:t>
      </w:r>
      <w:r>
        <w:rPr>
          <w:rFonts w:ascii="新細明體" w:hint="eastAsia"/>
          <w:kern w:val="0"/>
          <w:lang w:val="zh-TW"/>
        </w:rPr>
        <w:t>顧守耶穌的人戲弄伊，拍伊，</w:t>
      </w:r>
    </w:p>
    <w:p w14:paraId="00630DF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22:64 </w:t>
      </w:r>
      <w:r>
        <w:rPr>
          <w:rFonts w:ascii="新細明體" w:hint="eastAsia"/>
          <w:kern w:val="0"/>
          <w:lang w:val="zh-TW"/>
        </w:rPr>
        <w:t>掩伊的面，問伊講：「你著做先知來講，拍你的是是誰啊？」</w:t>
      </w:r>
    </w:p>
    <w:p w14:paraId="731BF10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22:65 </w:t>
      </w:r>
      <w:r>
        <w:rPr>
          <w:rFonts w:ascii="新細明體" w:hint="eastAsia"/>
          <w:kern w:val="0"/>
          <w:lang w:val="zh-TW"/>
        </w:rPr>
        <w:t>閣講多多項來褻瀆伊。</w:t>
      </w:r>
    </w:p>
    <w:p w14:paraId="11F9B49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22:66 </w:t>
      </w:r>
      <w:r>
        <w:rPr>
          <w:rFonts w:ascii="新細明體" w:hint="eastAsia"/>
          <w:kern w:val="0"/>
          <w:lang w:val="zh-TW"/>
        </w:rPr>
        <w:t>到天光，百姓的長老會聚集，其中有諸個祭司頭及經學士，就帶耶穌到的公會，</w:t>
      </w:r>
    </w:p>
    <w:p w14:paraId="3392E00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22:67 </w:t>
      </w:r>
      <w:r>
        <w:rPr>
          <w:rFonts w:ascii="新細明體" w:hint="eastAsia"/>
          <w:kern w:val="0"/>
          <w:lang w:val="zh-TW"/>
        </w:rPr>
        <w:t>講：「你若是基督，著給阮講。」耶穌給講：「我若給恁講，恁呣信；</w:t>
      </w:r>
    </w:p>
    <w:p w14:paraId="24A8283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22:68 </w:t>
      </w:r>
      <w:r>
        <w:rPr>
          <w:rFonts w:ascii="新細明體" w:hint="eastAsia"/>
          <w:kern w:val="0"/>
          <w:lang w:val="zh-TW"/>
        </w:rPr>
        <w:t>若問恁，恁也呣應。</w:t>
      </w:r>
    </w:p>
    <w:p w14:paraId="621C3D2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22:69 </w:t>
      </w:r>
      <w:r>
        <w:rPr>
          <w:rFonts w:ascii="新細明體" w:hint="eastAsia"/>
          <w:kern w:val="0"/>
          <w:lang w:val="zh-TW"/>
        </w:rPr>
        <w:t>總是今了後人子欲坐佇上帝權能的大旁。」</w:t>
      </w:r>
    </w:p>
    <w:p w14:paraId="70637D6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22:70 </w:t>
      </w:r>
      <w:r>
        <w:rPr>
          <w:rFonts w:ascii="新細明體" w:hint="eastAsia"/>
          <w:kern w:val="0"/>
          <w:lang w:val="zh-TW"/>
        </w:rPr>
        <w:t>大家講：「按呢，就你是上帝的子嗎？」伊對講：「恁講我就是。」</w:t>
      </w:r>
    </w:p>
    <w:p w14:paraId="33CDB52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22:71 </w:t>
      </w:r>
      <w:r>
        <w:rPr>
          <w:rFonts w:ascii="新細明體" w:hint="eastAsia"/>
          <w:kern w:val="0"/>
          <w:lang w:val="zh-TW"/>
        </w:rPr>
        <w:t>講：「乜使用別項的干證？咱本身有聽見伊親嘴所講的。」</w:t>
      </w:r>
    </w:p>
    <w:p w14:paraId="75AB549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23:1 </w:t>
      </w:r>
      <w:r>
        <w:rPr>
          <w:rFonts w:ascii="新細明體" w:hint="eastAsia"/>
          <w:kern w:val="0"/>
          <w:lang w:val="zh-TW"/>
        </w:rPr>
        <w:t>全會的人攏起來，帶伊到彼拉多的面前，</w:t>
      </w:r>
    </w:p>
    <w:p w14:paraId="48D8D9E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23:2 </w:t>
      </w:r>
      <w:r>
        <w:rPr>
          <w:rFonts w:ascii="新細明體" w:hint="eastAsia"/>
          <w:kern w:val="0"/>
          <w:lang w:val="zh-TW"/>
        </w:rPr>
        <w:t>告伊講：「阮看此人迷惑阮的百姓，禁人納稅互該撒，家己稱做基督，做王。」</w:t>
      </w:r>
    </w:p>
    <w:p w14:paraId="422C63D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23:3 </w:t>
      </w:r>
      <w:r>
        <w:rPr>
          <w:rFonts w:ascii="新細明體" w:hint="eastAsia"/>
          <w:kern w:val="0"/>
          <w:lang w:val="zh-TW"/>
        </w:rPr>
        <w:t>彼拉多問伊講：「你是猶太人的王嗎」？應伊講：「你講就是。」</w:t>
      </w:r>
    </w:p>
    <w:p w14:paraId="3BFED85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23:4 </w:t>
      </w:r>
      <w:r>
        <w:rPr>
          <w:rFonts w:ascii="新細明體" w:hint="eastAsia"/>
          <w:kern w:val="0"/>
          <w:lang w:val="zh-TW"/>
        </w:rPr>
        <w:t>彼拉多對許個祭司頭及歸陣的人講：「我看此人無罪。」</w:t>
      </w:r>
    </w:p>
    <w:p w14:paraId="3ABD718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23:5 </w:t>
      </w:r>
      <w:r>
        <w:rPr>
          <w:rFonts w:ascii="新細明體" w:hint="eastAsia"/>
          <w:kern w:val="0"/>
          <w:lang w:val="zh-TW"/>
        </w:rPr>
        <w:t>總是愈出力講：「伊搖動百姓，遍猶太傳教，對加利利起，到遮。」</w:t>
      </w:r>
    </w:p>
    <w:p w14:paraId="10B8C9D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23:6 </w:t>
      </w:r>
      <w:r>
        <w:rPr>
          <w:rFonts w:ascii="新細明體" w:hint="eastAsia"/>
          <w:kern w:val="0"/>
          <w:lang w:val="zh-TW"/>
        </w:rPr>
        <w:t>彼拉多一下聽見，就問：「看此人是加利利人抑呣是？」</w:t>
      </w:r>
    </w:p>
    <w:p w14:paraId="1C2424B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23:7 </w:t>
      </w:r>
      <w:r>
        <w:rPr>
          <w:rFonts w:ascii="新細明體" w:hint="eastAsia"/>
          <w:kern w:val="0"/>
          <w:lang w:val="zh-TW"/>
        </w:rPr>
        <w:t>已經知伊屬佇希律所管轄，就送伊互希律。彼時希律也佇耶路撒冷。</w:t>
      </w:r>
    </w:p>
    <w:p w14:paraId="31A1FBC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23:8 </w:t>
      </w:r>
      <w:r>
        <w:rPr>
          <w:rFonts w:ascii="新細明體" w:hint="eastAsia"/>
          <w:kern w:val="0"/>
          <w:lang w:val="zh-TW"/>
        </w:rPr>
        <w:t>希律看見耶穌，就真歡喜；是久久愛看見伊，因為曾聽見伊的事，閣向望看見伊行神蹟，</w:t>
      </w:r>
    </w:p>
    <w:p w14:paraId="2E4556C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23:9 </w:t>
      </w:r>
      <w:r>
        <w:rPr>
          <w:rFonts w:ascii="新細明體" w:hint="eastAsia"/>
          <w:kern w:val="0"/>
          <w:lang w:val="zh-TW"/>
        </w:rPr>
        <w:t>就用多多話問伊，若是耶穌無應伊一句。</w:t>
      </w:r>
    </w:p>
    <w:p w14:paraId="351E63A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23:10 </w:t>
      </w:r>
      <w:r>
        <w:rPr>
          <w:rFonts w:ascii="新細明體" w:hint="eastAsia"/>
          <w:kern w:val="0"/>
          <w:lang w:val="zh-TW"/>
        </w:rPr>
        <w:t>許個祭司頭及經學士徛，出力告伊。</w:t>
      </w:r>
    </w:p>
    <w:p w14:paraId="69E1342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23:11 </w:t>
      </w:r>
      <w:r>
        <w:rPr>
          <w:rFonts w:ascii="新細明體" w:hint="eastAsia"/>
          <w:kern w:val="0"/>
          <w:lang w:val="zh-TW"/>
        </w:rPr>
        <w:t>希律及伊的兵目底無伊，戲弄伊，用娞的衫給伊穿，閣送還彼拉多。</w:t>
      </w:r>
    </w:p>
    <w:p w14:paraId="7F9B01D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23:12 </w:t>
      </w:r>
      <w:r>
        <w:rPr>
          <w:rFonts w:ascii="新細明體" w:hint="eastAsia"/>
          <w:kern w:val="0"/>
          <w:lang w:val="zh-TW"/>
        </w:rPr>
        <w:t>希律及彼拉多平時結怨，彼日就做朋友。</w:t>
      </w:r>
    </w:p>
    <w:p w14:paraId="78A2024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23:13 </w:t>
      </w:r>
      <w:r>
        <w:rPr>
          <w:rFonts w:ascii="新細明體" w:hint="eastAsia"/>
          <w:kern w:val="0"/>
          <w:lang w:val="zh-TW"/>
        </w:rPr>
        <w:t>彼拉多召許個祭司頭及有司參百姓來，</w:t>
      </w:r>
    </w:p>
    <w:p w14:paraId="7A3F072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23:14 </w:t>
      </w:r>
      <w:r>
        <w:rPr>
          <w:rFonts w:ascii="新細明體" w:hint="eastAsia"/>
          <w:kern w:val="0"/>
          <w:lang w:val="zh-TW"/>
        </w:rPr>
        <w:t>對講：「恁帶此個人到我遮，講伊是迷惑百姓的。你看，我佇恁的面前已經審問伊，總是論到恁所告伊的事，我查出伊攏無罪；</w:t>
      </w:r>
    </w:p>
    <w:p w14:paraId="5F036D5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23:15 </w:t>
      </w:r>
      <w:r>
        <w:rPr>
          <w:rFonts w:ascii="新細明體" w:hint="eastAsia"/>
          <w:kern w:val="0"/>
          <w:lang w:val="zh-TW"/>
        </w:rPr>
        <w:t>希律也是按呢，因為有將伊送還咱。也你看伊所行無一項應該死的事。</w:t>
      </w:r>
    </w:p>
    <w:p w14:paraId="21877A2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23:16 </w:t>
      </w:r>
      <w:r>
        <w:rPr>
          <w:rFonts w:ascii="新細明體" w:hint="eastAsia"/>
          <w:kern w:val="0"/>
          <w:lang w:val="zh-TW"/>
        </w:rPr>
        <w:t>所以，我欲拍，來解放伊。」</w:t>
      </w:r>
    </w:p>
    <w:p w14:paraId="6565FD3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23:17 </w:t>
      </w:r>
      <w:r>
        <w:rPr>
          <w:rFonts w:ascii="新細明體" w:hint="eastAsia"/>
          <w:kern w:val="0"/>
          <w:lang w:val="zh-TW"/>
        </w:rPr>
        <w:t>｛到節期，總督必須放一個犯人互。〔台語羅馬譯本無此節！〕｝</w:t>
      </w:r>
    </w:p>
    <w:p w14:paraId="14AEFE2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23:18 </w:t>
      </w:r>
      <w:r>
        <w:rPr>
          <w:rFonts w:ascii="新細明體" w:hint="eastAsia"/>
          <w:kern w:val="0"/>
          <w:lang w:val="zh-TW"/>
        </w:rPr>
        <w:t>一齊喉叫講：「著除去此個人！放巴拉巴互阮！」</w:t>
      </w:r>
    </w:p>
    <w:p w14:paraId="1859886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23:19 </w:t>
      </w:r>
      <w:r>
        <w:rPr>
          <w:rFonts w:ascii="新細明體" w:hint="eastAsia"/>
          <w:kern w:val="0"/>
          <w:lang w:val="zh-TW"/>
        </w:rPr>
        <w:t>此個巴拉巴，因為佇城內作亂閣死人，才關落監。</w:t>
      </w:r>
    </w:p>
    <w:p w14:paraId="3DD25D3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23:20 </w:t>
      </w:r>
      <w:r>
        <w:rPr>
          <w:rFonts w:ascii="新細明體" w:hint="eastAsia"/>
          <w:kern w:val="0"/>
          <w:lang w:val="zh-TW"/>
        </w:rPr>
        <w:t>彼拉多愛放耶穌，就閣及講。</w:t>
      </w:r>
    </w:p>
    <w:p w14:paraId="4A4DD3C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23:21 </w:t>
      </w:r>
      <w:r>
        <w:rPr>
          <w:rFonts w:ascii="新細明體" w:hint="eastAsia"/>
          <w:kern w:val="0"/>
          <w:lang w:val="zh-TW"/>
        </w:rPr>
        <w:t>若是叫：「釘伊十字架！釘伊十字架！」</w:t>
      </w:r>
    </w:p>
    <w:p w14:paraId="26C15A5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23:22 </w:t>
      </w:r>
      <w:r>
        <w:rPr>
          <w:rFonts w:ascii="新細明體" w:hint="eastAsia"/>
          <w:kern w:val="0"/>
          <w:lang w:val="zh-TW"/>
        </w:rPr>
        <w:t>彼拉多第三擺對講：「是怎樣？伊有行甚麼歹？我看伊無一項應該死的罪。所以，欲拍，來解放伊。」</w:t>
      </w:r>
    </w:p>
    <w:p w14:paraId="62B4BE6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23:23 </w:t>
      </w:r>
      <w:r>
        <w:rPr>
          <w:rFonts w:ascii="新細明體" w:hint="eastAsia"/>
          <w:kern w:val="0"/>
          <w:lang w:val="zh-TW"/>
        </w:rPr>
        <w:t>大聲迫切，求釘伊佇十字架。的聲卡贏。</w:t>
      </w:r>
    </w:p>
    <w:p w14:paraId="4AF8A79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23:24 </w:t>
      </w:r>
      <w:r>
        <w:rPr>
          <w:rFonts w:ascii="新細明體" w:hint="eastAsia"/>
          <w:kern w:val="0"/>
          <w:lang w:val="zh-TW"/>
        </w:rPr>
        <w:t>彼拉多擬斷照所求的來行，</w:t>
      </w:r>
    </w:p>
    <w:p w14:paraId="40414A1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23:25 </w:t>
      </w:r>
      <w:r>
        <w:rPr>
          <w:rFonts w:ascii="新細明體" w:hint="eastAsia"/>
          <w:kern w:val="0"/>
          <w:lang w:val="zh-TW"/>
        </w:rPr>
        <w:t>就解放所求彼個為著作亂、續死人關落監的，將耶穌交，來順的意思。</w:t>
      </w:r>
    </w:p>
    <w:p w14:paraId="23C3CA6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23:26 </w:t>
      </w:r>
      <w:r>
        <w:rPr>
          <w:rFonts w:ascii="新細明體" w:hint="eastAsia"/>
          <w:kern w:val="0"/>
          <w:lang w:val="zh-TW"/>
        </w:rPr>
        <w:t>帶耶穌去的時，有一個古利奈的人西門，對鄉下來；就伊來，將十字架靠佇伊的肩頭，互伊夯來隨耶穌。</w:t>
      </w:r>
    </w:p>
    <w:p w14:paraId="2938321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23:27 </w:t>
      </w:r>
      <w:r>
        <w:rPr>
          <w:rFonts w:ascii="新細明體" w:hint="eastAsia"/>
          <w:kern w:val="0"/>
          <w:lang w:val="zh-TW"/>
        </w:rPr>
        <w:t>隨伊的人，有百姓及婦仁人多多；婦仁人為著伊搥胸哀傷。</w:t>
      </w:r>
    </w:p>
    <w:p w14:paraId="6BE6C5C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23:28 </w:t>
      </w:r>
      <w:r>
        <w:rPr>
          <w:rFonts w:ascii="新細明體" w:hint="eastAsia"/>
          <w:kern w:val="0"/>
          <w:lang w:val="zh-TW"/>
        </w:rPr>
        <w:t>耶穌越頭對講：「耶路撒冷的婦仁人啊，莫得為著我啼哭，著為著恁家己及家己的子兒來啼哭。</w:t>
      </w:r>
    </w:p>
    <w:p w14:paraId="0F3DE47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23:29 </w:t>
      </w:r>
      <w:r>
        <w:rPr>
          <w:rFonts w:ascii="新細明體" w:hint="eastAsia"/>
          <w:kern w:val="0"/>
          <w:lang w:val="zh-TW"/>
        </w:rPr>
        <w:t>因為時欲到，人欲講：『會懷孕的婦仁人，未曾生產的胎，未曾互囝仔吸的奶頭，有福氣！』</w:t>
      </w:r>
    </w:p>
    <w:p w14:paraId="54738C0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23:30 </w:t>
      </w:r>
      <w:r>
        <w:rPr>
          <w:rFonts w:ascii="新細明體" w:hint="eastAsia"/>
          <w:kern w:val="0"/>
          <w:lang w:val="zh-TW"/>
        </w:rPr>
        <w:t>彼時，人就欲對山講：壓阮！也對山仔講：蓋阮！</w:t>
      </w:r>
    </w:p>
    <w:p w14:paraId="6FCF51E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23:31 </w:t>
      </w:r>
      <w:r>
        <w:rPr>
          <w:rFonts w:ascii="新細明體" w:hint="eastAsia"/>
          <w:kern w:val="0"/>
          <w:lang w:val="zh-TW"/>
        </w:rPr>
        <w:t>「因為佇青的樹木若行按呢，就佇乾的樹木欲怎樣啊？」</w:t>
      </w:r>
    </w:p>
    <w:p w14:paraId="7F865D6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23:32 </w:t>
      </w:r>
      <w:r>
        <w:rPr>
          <w:rFonts w:ascii="新細明體" w:hint="eastAsia"/>
          <w:kern w:val="0"/>
          <w:lang w:val="zh-TW"/>
        </w:rPr>
        <w:t>閣有二個犯人，互人帶去及耶穌同受死。</w:t>
      </w:r>
    </w:p>
    <w:p w14:paraId="60B9A80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23:33 </w:t>
      </w:r>
      <w:r>
        <w:rPr>
          <w:rFonts w:ascii="新細明體" w:hint="eastAsia"/>
          <w:kern w:val="0"/>
          <w:lang w:val="zh-TW"/>
        </w:rPr>
        <w:t>到一所在，名叫「頭殼碗」，就佇遐釘伊佇十字架，閣釘許個犯人：一個佇正旁，一個佇倒旁。</w:t>
      </w:r>
    </w:p>
    <w:p w14:paraId="4D6F371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23:34 </w:t>
      </w:r>
      <w:r>
        <w:rPr>
          <w:rFonts w:ascii="新細明體" w:hint="eastAsia"/>
          <w:kern w:val="0"/>
          <w:lang w:val="zh-TW"/>
        </w:rPr>
        <w:t>耶穌講：「父啊！赦免</w:t>
      </w:r>
      <w:r w:rsidR="00976574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；因為</w:t>
      </w:r>
      <w:r w:rsidR="00976574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所做的，</w:t>
      </w:r>
      <w:r w:rsidR="00976574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呣知。」人就拈鬮分伊的衫。</w:t>
      </w:r>
    </w:p>
    <w:p w14:paraId="3EA1F39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23:35 </w:t>
      </w:r>
      <w:r>
        <w:rPr>
          <w:rFonts w:ascii="新細明體" w:hint="eastAsia"/>
          <w:kern w:val="0"/>
          <w:lang w:val="zh-TW"/>
        </w:rPr>
        <w:t>許個有司譏刺伊，講：「伊曾救別人；若是做上帝的基督，受揀選的，著救家己！」</w:t>
      </w:r>
    </w:p>
    <w:p w14:paraId="660B514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23:36 </w:t>
      </w:r>
      <w:r>
        <w:rPr>
          <w:rFonts w:ascii="新細明體" w:hint="eastAsia"/>
          <w:kern w:val="0"/>
          <w:lang w:val="zh-TW"/>
        </w:rPr>
        <w:t>兵丁也戲弄伊，近倚用醋互伊，</w:t>
      </w:r>
    </w:p>
    <w:p w14:paraId="5B39238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23:37 </w:t>
      </w:r>
      <w:r>
        <w:rPr>
          <w:rFonts w:ascii="新細明體" w:hint="eastAsia"/>
          <w:kern w:val="0"/>
          <w:lang w:val="zh-TW"/>
        </w:rPr>
        <w:t>講：「你若是猶太人的王，著救家己！」</w:t>
      </w:r>
    </w:p>
    <w:p w14:paraId="3A15922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23:38 </w:t>
      </w:r>
      <w:r>
        <w:rPr>
          <w:rFonts w:ascii="新細明體" w:hint="eastAsia"/>
          <w:kern w:val="0"/>
          <w:lang w:val="zh-TW"/>
        </w:rPr>
        <w:t>佇伊的頂面有斬條寫講：「此個是猶太人的王。」</w:t>
      </w:r>
    </w:p>
    <w:p w14:paraId="6894589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23:39 </w:t>
      </w:r>
      <w:r>
        <w:rPr>
          <w:rFonts w:ascii="新細明體" w:hint="eastAsia"/>
          <w:kern w:val="0"/>
          <w:lang w:val="zh-TW"/>
        </w:rPr>
        <w:t>受吊的犯人一個褻瀆伊，講：「你豈呣是基督嗎？著救家己及阮！」</w:t>
      </w:r>
    </w:p>
    <w:p w14:paraId="1E16F60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23:40 </w:t>
      </w:r>
      <w:r>
        <w:rPr>
          <w:rFonts w:ascii="新細明體" w:hint="eastAsia"/>
          <w:kern w:val="0"/>
          <w:lang w:val="zh-TW"/>
        </w:rPr>
        <w:t>第二個應來責備伊，講：「你既然同受罪，連上帝也呣驚嗎？</w:t>
      </w:r>
    </w:p>
    <w:p w14:paraId="71E8BF8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23:41 </w:t>
      </w:r>
      <w:r>
        <w:rPr>
          <w:rFonts w:ascii="新細明體" w:hint="eastAsia"/>
          <w:kern w:val="0"/>
          <w:lang w:val="zh-TW"/>
        </w:rPr>
        <w:t>咱受罪是公道，因為咱所受的合佇咱所行，若是此人所行的無一項</w:t>
      </w:r>
      <w:r>
        <w:rPr>
          <w:rFonts w:ascii="新細明體" w:hint="eastAsia"/>
          <w:kern w:val="0"/>
          <w:lang w:val="zh-TW"/>
        </w:rPr>
        <w:lastRenderedPageBreak/>
        <w:t>呣著。」</w:t>
      </w:r>
    </w:p>
    <w:p w14:paraId="0908BA9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23:42 </w:t>
      </w:r>
      <w:r>
        <w:rPr>
          <w:rFonts w:ascii="新細明體" w:hint="eastAsia"/>
          <w:kern w:val="0"/>
          <w:lang w:val="zh-TW"/>
        </w:rPr>
        <w:t>就講：「耶穌啊，你佇你的國來的時，著記得我！」</w:t>
      </w:r>
    </w:p>
    <w:p w14:paraId="2EEA37C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23:43 </w:t>
      </w:r>
      <w:r>
        <w:rPr>
          <w:rFonts w:ascii="新細明體" w:hint="eastAsia"/>
          <w:kern w:val="0"/>
          <w:lang w:val="zh-TW"/>
        </w:rPr>
        <w:t>耶穌就給伊講：「我實在給你講，今仔日你欲及我佇樂園。」</w:t>
      </w:r>
    </w:p>
    <w:p w14:paraId="6A6989E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23:44 </w:t>
      </w:r>
      <w:r>
        <w:rPr>
          <w:rFonts w:ascii="新細明體" w:hint="eastAsia"/>
          <w:kern w:val="0"/>
          <w:lang w:val="zh-TW"/>
        </w:rPr>
        <w:t>日中晝，全地黑暗，到三點鐘的時，日的光無去；</w:t>
      </w:r>
    </w:p>
    <w:p w14:paraId="6DDB615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23:45 </w:t>
      </w:r>
      <w:r>
        <w:rPr>
          <w:rFonts w:ascii="新細明體" w:hint="eastAsia"/>
          <w:kern w:val="0"/>
          <w:lang w:val="zh-TW"/>
        </w:rPr>
        <w:t>殿內的帳對中裂開。</w:t>
      </w:r>
    </w:p>
    <w:p w14:paraId="14332AD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23:46 </w:t>
      </w:r>
      <w:r>
        <w:rPr>
          <w:rFonts w:ascii="新細明體" w:hint="eastAsia"/>
          <w:kern w:val="0"/>
          <w:lang w:val="zh-TW"/>
        </w:rPr>
        <w:t>耶穌大聲叫就講：「父啊！我的神交代你的手。」諸個話講息，氣就斷。</w:t>
      </w:r>
    </w:p>
    <w:p w14:paraId="09FE5B7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23:47 </w:t>
      </w:r>
      <w:r>
        <w:rPr>
          <w:rFonts w:ascii="新細明體" w:hint="eastAsia"/>
          <w:kern w:val="0"/>
          <w:lang w:val="zh-TW"/>
        </w:rPr>
        <w:t>百總看見此個代誌，歸榮光上帝，講：「此個真正是義的人！」</w:t>
      </w:r>
    </w:p>
    <w:p w14:paraId="7E08696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23:48 </w:t>
      </w:r>
      <w:r>
        <w:rPr>
          <w:rFonts w:ascii="新細明體" w:hint="eastAsia"/>
          <w:kern w:val="0"/>
          <w:lang w:val="zh-TW"/>
        </w:rPr>
        <w:t>聚集看的眾人看見諸個代誌攏搥胸倒去。</w:t>
      </w:r>
    </w:p>
    <w:p w14:paraId="23C1827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23:49 </w:t>
      </w:r>
      <w:r>
        <w:rPr>
          <w:rFonts w:ascii="新細明體" w:hint="eastAsia"/>
          <w:kern w:val="0"/>
          <w:lang w:val="zh-TW"/>
        </w:rPr>
        <w:t>許個及耶穌相識的，以及許個對加利利隨伊來的婦仁人，攏遠遠徛來看諸個事。</w:t>
      </w:r>
    </w:p>
    <w:p w14:paraId="51B60F0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23:50 </w:t>
      </w:r>
      <w:r>
        <w:rPr>
          <w:rFonts w:ascii="新細明體" w:hint="eastAsia"/>
          <w:kern w:val="0"/>
          <w:lang w:val="zh-TW"/>
        </w:rPr>
        <w:t>有一人名約瑟，伊是議員，做人好閣義；</w:t>
      </w:r>
    </w:p>
    <w:p w14:paraId="506B618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23:51 </w:t>
      </w:r>
      <w:r>
        <w:rPr>
          <w:rFonts w:ascii="新細明體" w:hint="eastAsia"/>
          <w:kern w:val="0"/>
          <w:lang w:val="zh-TW"/>
        </w:rPr>
        <w:t>伊無同許個人所計謀所做的。伊是屬猶太人的亞利馬太城，平素欣慕上帝國的。</w:t>
      </w:r>
    </w:p>
    <w:p w14:paraId="428A282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23:52 </w:t>
      </w:r>
      <w:r>
        <w:rPr>
          <w:rFonts w:ascii="新細明體" w:hint="eastAsia"/>
          <w:kern w:val="0"/>
          <w:lang w:val="zh-TW"/>
        </w:rPr>
        <w:t>此人去見彼拉多，來求耶穌的身屍，</w:t>
      </w:r>
    </w:p>
    <w:p w14:paraId="49342AE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23:53 </w:t>
      </w:r>
      <w:r>
        <w:rPr>
          <w:rFonts w:ascii="新細明體" w:hint="eastAsia"/>
          <w:kern w:val="0"/>
          <w:lang w:val="zh-TW"/>
        </w:rPr>
        <w:t>就收伊落來，用幼苧布包伊，下佇石鑿的墓；攏未曾埋葬人的。</w:t>
      </w:r>
    </w:p>
    <w:p w14:paraId="715EB09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23:54 </w:t>
      </w:r>
      <w:r>
        <w:rPr>
          <w:rFonts w:ascii="新細明體" w:hint="eastAsia"/>
          <w:kern w:val="0"/>
          <w:lang w:val="zh-TW"/>
        </w:rPr>
        <w:t>彼日就是備辦節的日，安息日近啦。</w:t>
      </w:r>
    </w:p>
    <w:p w14:paraId="58AA68E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23:55 </w:t>
      </w:r>
      <w:r>
        <w:rPr>
          <w:rFonts w:ascii="新細明體" w:hint="eastAsia"/>
          <w:kern w:val="0"/>
          <w:lang w:val="zh-TW"/>
        </w:rPr>
        <w:t>對加利利及耶穌相及來許個婦仁人隨佇後面，看伊的墓及怎樣下伊的身屍。</w:t>
      </w:r>
    </w:p>
    <w:p w14:paraId="1C88298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23:56 </w:t>
      </w:r>
      <w:r>
        <w:rPr>
          <w:rFonts w:ascii="新細明體" w:hint="eastAsia"/>
          <w:kern w:val="0"/>
          <w:lang w:val="zh-TW"/>
        </w:rPr>
        <w:t>就倒去，備辦香料香油。當安息日，照誡命來歇。</w:t>
      </w:r>
    </w:p>
    <w:p w14:paraId="2EAE33A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24:1 </w:t>
      </w:r>
      <w:r>
        <w:rPr>
          <w:rFonts w:ascii="新細明體" w:hint="eastAsia"/>
          <w:kern w:val="0"/>
          <w:lang w:val="zh-TW"/>
        </w:rPr>
        <w:t>七日的頭一日，天昲光，許個婦仁人帶所備辦許個香料到墓，</w:t>
      </w:r>
    </w:p>
    <w:p w14:paraId="6C00611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24:2 </w:t>
      </w:r>
      <w:r>
        <w:rPr>
          <w:rFonts w:ascii="新細明體" w:hint="eastAsia"/>
          <w:kern w:val="0"/>
          <w:lang w:val="zh-TW"/>
        </w:rPr>
        <w:t>看見石已經對墓門翱開，</w:t>
      </w:r>
    </w:p>
    <w:p w14:paraId="6598830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24:3 </w:t>
      </w:r>
      <w:r>
        <w:rPr>
          <w:rFonts w:ascii="新細明體" w:hint="eastAsia"/>
          <w:kern w:val="0"/>
          <w:lang w:val="zh-TW"/>
        </w:rPr>
        <w:t>就入去，無看見主的身屍。</w:t>
      </w:r>
    </w:p>
    <w:p w14:paraId="26E7395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24:4 </w:t>
      </w:r>
      <w:r>
        <w:rPr>
          <w:rFonts w:ascii="新細明體" w:hint="eastAsia"/>
          <w:kern w:val="0"/>
          <w:lang w:val="zh-TW"/>
        </w:rPr>
        <w:t>為著按呢躊躇的時，忽然有二人徛佇身邊，衣裳光爁爁。</w:t>
      </w:r>
    </w:p>
    <w:p w14:paraId="0F8FDFB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24:5 </w:t>
      </w:r>
      <w:r>
        <w:rPr>
          <w:rFonts w:ascii="新細明體" w:hint="eastAsia"/>
          <w:kern w:val="0"/>
          <w:lang w:val="zh-TW"/>
        </w:rPr>
        <w:t>婦仁人驚惶，面俯落地。彼二人給講：「啥事佇死人中尋活人啊？</w:t>
      </w:r>
    </w:p>
    <w:p w14:paraId="1D85C41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24:6 </w:t>
      </w:r>
      <w:r>
        <w:rPr>
          <w:rFonts w:ascii="新細明體" w:hint="eastAsia"/>
          <w:kern w:val="0"/>
          <w:lang w:val="zh-TW"/>
        </w:rPr>
        <w:t>伊無佇遮，已經復活。恁著記得伊猶佇加利利的時有怎樣給恁講：</w:t>
      </w:r>
    </w:p>
    <w:p w14:paraId="2FC0C66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24:7 </w:t>
      </w:r>
      <w:r>
        <w:rPr>
          <w:rFonts w:ascii="新細明體" w:hint="eastAsia"/>
          <w:kern w:val="0"/>
          <w:lang w:val="zh-TW"/>
        </w:rPr>
        <w:t>『人子的確著交佇罪人的手，互</w:t>
      </w:r>
      <w:r w:rsidR="003F7A35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釘佇十字架，第三日復活。』」</w:t>
      </w:r>
    </w:p>
    <w:p w14:paraId="118836A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24:8 </w:t>
      </w:r>
      <w:r>
        <w:rPr>
          <w:rFonts w:ascii="新細明體" w:hint="eastAsia"/>
          <w:kern w:val="0"/>
          <w:lang w:val="zh-TW"/>
        </w:rPr>
        <w:t>就記得伊的話，</w:t>
      </w:r>
    </w:p>
    <w:p w14:paraId="31A5B1A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24:9 </w:t>
      </w:r>
      <w:r>
        <w:rPr>
          <w:rFonts w:ascii="新細明體" w:hint="eastAsia"/>
          <w:kern w:val="0"/>
          <w:lang w:val="zh-TW"/>
        </w:rPr>
        <w:t>對墓裡倒去，將諸個事攏報互十一個學生及其餘的眾人知。</w:t>
      </w:r>
    </w:p>
    <w:p w14:paraId="3C9E5A92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24:10 </w:t>
      </w:r>
      <w:r>
        <w:rPr>
          <w:rFonts w:ascii="新細明體" w:hint="eastAsia"/>
          <w:kern w:val="0"/>
          <w:lang w:val="zh-TW"/>
        </w:rPr>
        <w:t>去對使徒講諸個代誌的就是抹大拉的馬利亞及約亞拿，及雅各的老母馬利亞，以及其餘及做伴的婦仁人。</w:t>
      </w:r>
    </w:p>
    <w:p w14:paraId="22055E4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24:11 </w:t>
      </w:r>
      <w:r>
        <w:rPr>
          <w:rFonts w:ascii="新細明體" w:hint="eastAsia"/>
          <w:kern w:val="0"/>
          <w:lang w:val="zh-TW"/>
        </w:rPr>
        <w:t>使徒看許個話做無影，也呣信伊。</w:t>
      </w:r>
    </w:p>
    <w:p w14:paraId="42FE3EA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24:12 </w:t>
      </w:r>
      <w:r>
        <w:rPr>
          <w:rFonts w:ascii="新細明體" w:hint="eastAsia"/>
          <w:kern w:val="0"/>
          <w:lang w:val="zh-TW"/>
        </w:rPr>
        <w:t>若是彼得起來，走到墓裡，俯落去看，只有看幼苧布若定，就倒去厝，奇怪所經過的事。</w:t>
      </w:r>
    </w:p>
    <w:p w14:paraId="2EB57DD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24:13 </w:t>
      </w:r>
      <w:r>
        <w:rPr>
          <w:rFonts w:ascii="新細明體" w:hint="eastAsia"/>
          <w:kern w:val="0"/>
          <w:lang w:val="zh-TW"/>
        </w:rPr>
        <w:t>像彼日，學生中有二人去一個鄉社；名以馬忤，離耶路撒冷二十五里。</w:t>
      </w:r>
    </w:p>
    <w:p w14:paraId="03AA0C7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24:14 </w:t>
      </w:r>
      <w:r w:rsidR="00527A5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相及談論所經過攏總的事。</w:t>
      </w:r>
    </w:p>
    <w:p w14:paraId="2DACAC7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24:15 </w:t>
      </w:r>
      <w:r w:rsidR="00527A5A" w:rsidRPr="000059B8">
        <w:rPr>
          <w:rFonts w:ascii="EUDC" w:eastAsia="EUDC" w:hint="eastAsia"/>
          <w:szCs w:val="24"/>
        </w:rPr>
        <w:t></w:t>
      </w:r>
      <w:r w:rsidR="00527A5A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談論相問的時，耶穌本身近倚，及</w:t>
      </w:r>
      <w:r w:rsidR="00527A5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相及行；</w:t>
      </w:r>
    </w:p>
    <w:p w14:paraId="5460068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24:16 </w:t>
      </w:r>
      <w:r w:rsidR="00527A5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二人迷目，致到</w:t>
      </w:r>
      <w:r w:rsidR="00527A5A" w:rsidRPr="000059B8">
        <w:rPr>
          <w:rFonts w:ascii="EUDC" w:eastAsia="EUDC" w:hint="eastAsia"/>
          <w:szCs w:val="24"/>
        </w:rPr>
        <w:t></w:t>
      </w:r>
      <w:r>
        <w:rPr>
          <w:rFonts w:ascii="新細明體" w:hint="eastAsia"/>
          <w:kern w:val="0"/>
          <w:lang w:val="zh-TW"/>
        </w:rPr>
        <w:t>認得伊。</w:t>
      </w:r>
    </w:p>
    <w:p w14:paraId="02E81C1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24:17 </w:t>
      </w:r>
      <w:r>
        <w:rPr>
          <w:rFonts w:ascii="新細明體" w:hint="eastAsia"/>
          <w:kern w:val="0"/>
          <w:lang w:val="zh-TW"/>
        </w:rPr>
        <w:t>伊對</w:t>
      </w:r>
      <w:r w:rsidR="00527A5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講：「恁行的時相及辯論的是甚麼話？」</w:t>
      </w:r>
      <w:r w:rsidR="00527A5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就徛</w:t>
      </w:r>
      <w:r w:rsidR="00527A5A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，面帶憂容。</w:t>
      </w:r>
    </w:p>
    <w:p w14:paraId="1D8AD2D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24:18 </w:t>
      </w:r>
      <w:r>
        <w:rPr>
          <w:rFonts w:ascii="新細明體" w:hint="eastAsia"/>
          <w:kern w:val="0"/>
          <w:lang w:val="zh-TW"/>
        </w:rPr>
        <w:t>其中一個名革流巴應伊講：「你豈單身出外佇耶路撒冷，也呣知近日佇遐所經過的事嗎？」</w:t>
      </w:r>
    </w:p>
    <w:p w14:paraId="71C80B5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24:19 </w:t>
      </w:r>
      <w:r>
        <w:rPr>
          <w:rFonts w:ascii="新細明體" w:hint="eastAsia"/>
          <w:kern w:val="0"/>
          <w:lang w:val="zh-TW"/>
        </w:rPr>
        <w:t>伊給</w:t>
      </w:r>
      <w:r w:rsidR="00527A5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講：「甚麼事啊？」</w:t>
      </w:r>
      <w:r w:rsidR="00527A5A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給伊講：「就是拿撒勒人耶穌的事。伊是先知人，佇上帝及眾百姓的面前，所講所行有權能。</w:t>
      </w:r>
    </w:p>
    <w:p w14:paraId="22686CD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24:20 </w:t>
      </w:r>
      <w:r>
        <w:rPr>
          <w:rFonts w:ascii="新細明體" w:hint="eastAsia"/>
          <w:kern w:val="0"/>
          <w:lang w:val="zh-TW"/>
        </w:rPr>
        <w:t>也許個祭司頭及咱的序大解送伊，去定死罪，釘伊佇十字架。</w:t>
      </w:r>
    </w:p>
    <w:p w14:paraId="1B24326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24:21 </w:t>
      </w:r>
      <w:r>
        <w:rPr>
          <w:rFonts w:ascii="新細明體" w:hint="eastAsia"/>
          <w:kern w:val="0"/>
          <w:lang w:val="zh-TW"/>
        </w:rPr>
        <w:t>若是阮平素</w:t>
      </w:r>
      <w:r w:rsidR="00527A5A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向望伊，就是彼個欲贖回以色列的。呣若按呢，閣諸個事成，已經三日啦。</w:t>
      </w:r>
    </w:p>
    <w:p w14:paraId="56AD3E2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24:22 </w:t>
      </w:r>
      <w:r>
        <w:rPr>
          <w:rFonts w:ascii="新細明體" w:hint="eastAsia"/>
          <w:kern w:val="0"/>
          <w:lang w:val="zh-TW"/>
        </w:rPr>
        <w:t>閣阮中間幾若個婦仁人互阮真卬愕；因為</w:t>
      </w:r>
      <w:r w:rsidR="008A219E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拍昲光到墓裡，</w:t>
      </w:r>
    </w:p>
    <w:p w14:paraId="4F37321E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24:23 </w:t>
      </w:r>
      <w:r>
        <w:rPr>
          <w:rFonts w:ascii="新細明體" w:hint="eastAsia"/>
          <w:kern w:val="0"/>
          <w:lang w:val="zh-TW"/>
        </w:rPr>
        <w:t>無看見伊的身屍，就來講，</w:t>
      </w:r>
      <w:r w:rsidR="008A219E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有看見天使出現，講伊復活啦。</w:t>
      </w:r>
    </w:p>
    <w:p w14:paraId="138A86B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24:24 </w:t>
      </w:r>
      <w:r>
        <w:rPr>
          <w:rFonts w:ascii="新細明體" w:hint="eastAsia"/>
          <w:kern w:val="0"/>
          <w:lang w:val="zh-TW"/>
        </w:rPr>
        <w:t>阮中間幾若人到墓裡，果然看見照婦仁人所講的；總是無看見伊。」</w:t>
      </w:r>
    </w:p>
    <w:p w14:paraId="445EB77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24:25 </w:t>
      </w:r>
      <w:r>
        <w:rPr>
          <w:rFonts w:ascii="新細明體" w:hint="eastAsia"/>
          <w:kern w:val="0"/>
          <w:lang w:val="zh-TW"/>
        </w:rPr>
        <w:t>耶穌對</w:t>
      </w:r>
      <w:r w:rsidR="008A219E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講：「無知的人啊，先知所講一切的話，恁的心怎樣許</w:t>
      </w:r>
      <w:r w:rsidR="008A219E" w:rsidRPr="000059B8">
        <w:rPr>
          <w:rFonts w:ascii="EUDC" w:eastAsia="EUDC" w:hint="eastAsia"/>
          <w:szCs w:val="24"/>
        </w:rPr>
        <w:t></w:t>
      </w:r>
      <w:r>
        <w:rPr>
          <w:rFonts w:ascii="新細明體" w:hint="eastAsia"/>
          <w:kern w:val="0"/>
          <w:lang w:val="zh-TW"/>
        </w:rPr>
        <w:t>信啊！</w:t>
      </w:r>
    </w:p>
    <w:p w14:paraId="00B1A87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24:26 </w:t>
      </w:r>
      <w:r>
        <w:rPr>
          <w:rFonts w:ascii="新細明體" w:hint="eastAsia"/>
          <w:kern w:val="0"/>
          <w:lang w:val="zh-TW"/>
        </w:rPr>
        <w:t>基督受諸個艱苦，來入伊的榮光，豈呣應該嗎？」</w:t>
      </w:r>
    </w:p>
    <w:p w14:paraId="3A990C0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24:27 </w:t>
      </w:r>
      <w:r>
        <w:rPr>
          <w:rFonts w:ascii="新細明體" w:hint="eastAsia"/>
          <w:kern w:val="0"/>
          <w:lang w:val="zh-TW"/>
        </w:rPr>
        <w:t>就對摩西及眾先知起，見若聖經中所指伊的攏給</w:t>
      </w:r>
      <w:r w:rsidR="008A219E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解明。</w:t>
      </w:r>
    </w:p>
    <w:p w14:paraId="1C6FAC8F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24:28 </w:t>
      </w:r>
      <w:r>
        <w:rPr>
          <w:rFonts w:ascii="新細明體" w:hint="eastAsia"/>
          <w:kern w:val="0"/>
          <w:lang w:val="zh-TW"/>
        </w:rPr>
        <w:t>將近所去的鄉社，耶穌親像欲行卡遠，</w:t>
      </w:r>
    </w:p>
    <w:p w14:paraId="033BAF7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24:29 </w:t>
      </w:r>
      <w:r>
        <w:rPr>
          <w:rFonts w:ascii="新細明體" w:hint="eastAsia"/>
          <w:kern w:val="0"/>
          <w:lang w:val="zh-TW"/>
        </w:rPr>
        <w:t>二人強留伊講：「請及阮住，時已經晏，日欲落啦！」伊就入去，欲及</w:t>
      </w:r>
      <w:r w:rsidR="008A219E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住。</w:t>
      </w:r>
    </w:p>
    <w:p w14:paraId="23C7F11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24:30 </w:t>
      </w:r>
      <w:r>
        <w:rPr>
          <w:rFonts w:ascii="新細明體" w:hint="eastAsia"/>
          <w:kern w:val="0"/>
          <w:lang w:val="zh-TW"/>
        </w:rPr>
        <w:t>相及坐桌的時，耶穌提餅，祝謝，擘來互</w:t>
      </w:r>
      <w:r w:rsidR="00E56FD5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。</w:t>
      </w:r>
    </w:p>
    <w:p w14:paraId="4879501C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24:31 </w:t>
      </w:r>
      <w:r w:rsidR="00E56FD5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的目睭開，就認得伊。連鞭無閣看見。</w:t>
      </w:r>
    </w:p>
    <w:p w14:paraId="71030E9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24:32 </w:t>
      </w:r>
      <w:r w:rsidR="00E56FD5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就相及講：「路裡，伊及咱講話，開拆聖經的時，咱的心豈無熱嗎？」</w:t>
      </w:r>
    </w:p>
    <w:p w14:paraId="1D53E7E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24:33 </w:t>
      </w:r>
      <w:r>
        <w:rPr>
          <w:rFonts w:ascii="新細明體" w:hint="eastAsia"/>
          <w:kern w:val="0"/>
          <w:lang w:val="zh-TW"/>
        </w:rPr>
        <w:t>就即時起身，倒去耶路撒冷，抵著十一個學生及同佇</w:t>
      </w:r>
      <w:r w:rsidR="00E56FD5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的人聚集，</w:t>
      </w:r>
    </w:p>
    <w:p w14:paraId="36F4B7E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24:34 </w:t>
      </w:r>
      <w:r w:rsidR="00E56FD5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講：「主果然復活，也出現互西門看見。」</w:t>
      </w:r>
    </w:p>
    <w:p w14:paraId="653EEB3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24:35 </w:t>
      </w:r>
      <w:r w:rsidR="00E56FD5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二人也講起佇路裡所抵著的事，及佇擘餅的時</w:t>
      </w:r>
      <w:r w:rsidR="001F3570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怎樣認得伊。</w:t>
      </w:r>
    </w:p>
    <w:p w14:paraId="39D334F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24:36 </w:t>
      </w:r>
      <w:r w:rsidR="00E56FD5" w:rsidRPr="000059B8">
        <w:rPr>
          <w:rFonts w:ascii="EUDC" w:eastAsia="EUDC" w:hint="eastAsia"/>
          <w:szCs w:val="24"/>
        </w:rPr>
        <w:t></w:t>
      </w:r>
      <w:r w:rsidR="00E56FD5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講諸個話的時，耶穌本身徛佇</w:t>
      </w:r>
      <w:r w:rsidR="00507B5F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中間，給</w:t>
      </w:r>
      <w:r w:rsidR="00507B5F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講：「願恁平安！」</w:t>
      </w:r>
    </w:p>
    <w:p w14:paraId="76A49FB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24:37 </w:t>
      </w:r>
      <w:r w:rsidR="00E56FD5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卬愕閣驚，掠做所看見的是神。</w:t>
      </w:r>
    </w:p>
    <w:p w14:paraId="2490B043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24:38 </w:t>
      </w:r>
      <w:r>
        <w:rPr>
          <w:rFonts w:ascii="新細明體" w:hint="eastAsia"/>
          <w:kern w:val="0"/>
          <w:lang w:val="zh-TW"/>
        </w:rPr>
        <w:t>伊就給</w:t>
      </w:r>
      <w:r w:rsidR="00E56FD5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講：「恁啥事茹亂？心內生起僥疑啊？</w:t>
      </w:r>
    </w:p>
    <w:p w14:paraId="5DC6C065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24:39 </w:t>
      </w:r>
      <w:r>
        <w:rPr>
          <w:rFonts w:ascii="新細明體" w:hint="eastAsia"/>
          <w:kern w:val="0"/>
          <w:lang w:val="zh-TW"/>
        </w:rPr>
        <w:t>著看我的手，我的腳，就是我本身。摸我就知！因為神無骨無肉，照恁看見，我攏是有。」</w:t>
      </w:r>
    </w:p>
    <w:p w14:paraId="2CCFDC87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24:40 </w:t>
      </w:r>
      <w:r>
        <w:rPr>
          <w:rFonts w:ascii="新細明體" w:hint="eastAsia"/>
          <w:kern w:val="0"/>
          <w:lang w:val="zh-TW"/>
        </w:rPr>
        <w:t>講按呢，就將手及腳互</w:t>
      </w:r>
      <w:r w:rsidR="00E03BFC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看。</w:t>
      </w:r>
    </w:p>
    <w:p w14:paraId="3D4BE7DB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24:41 </w:t>
      </w:r>
      <w:r>
        <w:rPr>
          <w:rFonts w:ascii="新細明體" w:hint="eastAsia"/>
          <w:kern w:val="0"/>
          <w:lang w:val="zh-TW"/>
        </w:rPr>
        <w:t>學生為著歡喜的緣故，猶久無信，閣</w:t>
      </w:r>
      <w:r w:rsidR="00004B15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奇怪，伊給</w:t>
      </w:r>
      <w:r w:rsidR="00E03BFC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講；「恁佇遮有甚麼通食無？」</w:t>
      </w:r>
    </w:p>
    <w:p w14:paraId="240A9AF8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24:42 </w:t>
      </w:r>
      <w:r w:rsidR="00E03BFC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就將</w:t>
      </w:r>
      <w:r w:rsidR="00004B15" w:rsidRPr="000059B8">
        <w:rPr>
          <w:rFonts w:ascii="EUDC" w:eastAsia="EUDC" w:hint="eastAsia"/>
          <w:szCs w:val="24"/>
        </w:rPr>
        <w:t></w:t>
      </w:r>
      <w:r>
        <w:rPr>
          <w:rFonts w:ascii="新細明體" w:hint="eastAsia"/>
          <w:kern w:val="0"/>
          <w:lang w:val="zh-TW"/>
        </w:rPr>
        <w:t>的魚一片互伊。</w:t>
      </w:r>
    </w:p>
    <w:p w14:paraId="45E7F0D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lastRenderedPageBreak/>
        <w:t>路加福音</w:t>
      </w:r>
      <w:r>
        <w:rPr>
          <w:rFonts w:ascii="新細明體"/>
          <w:kern w:val="0"/>
          <w:lang w:val="zh-TW"/>
        </w:rPr>
        <w:t xml:space="preserve"> 24:43 </w:t>
      </w:r>
      <w:r>
        <w:rPr>
          <w:rFonts w:ascii="新細明體" w:hint="eastAsia"/>
          <w:kern w:val="0"/>
          <w:lang w:val="zh-TW"/>
        </w:rPr>
        <w:t>伊提去，當</w:t>
      </w:r>
      <w:r w:rsidR="00E03BFC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的面前食伊。</w:t>
      </w:r>
    </w:p>
    <w:p w14:paraId="6E0F2C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24:44 </w:t>
      </w:r>
      <w:r>
        <w:rPr>
          <w:rFonts w:ascii="新細明體" w:hint="eastAsia"/>
          <w:kern w:val="0"/>
          <w:lang w:val="zh-TW"/>
        </w:rPr>
        <w:t>閣對</w:t>
      </w:r>
      <w:r w:rsidR="00E03BFC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講：「諸個就是我猶久及恁佇</w:t>
      </w:r>
      <w:r w:rsidR="00CA629F" w:rsidRPr="000059B8">
        <w:rPr>
          <w:rFonts w:ascii="新細明體" w:hAnsi="新細明體" w:hint="eastAsia"/>
          <w:szCs w:val="24"/>
          <w:lang w:eastAsia="zh-CN"/>
        </w:rPr>
        <w:t>啲</w:t>
      </w:r>
      <w:r>
        <w:rPr>
          <w:rFonts w:ascii="新細明體" w:hint="eastAsia"/>
          <w:kern w:val="0"/>
          <w:lang w:val="zh-TW"/>
        </w:rPr>
        <w:t>的時所對恁講的話：講見若佇摩西的律法，及許個先知，以及詩篇，所記載指我的話攏的確著應驗。」</w:t>
      </w:r>
    </w:p>
    <w:p w14:paraId="5722F7F6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24:45 </w:t>
      </w:r>
      <w:r>
        <w:rPr>
          <w:rFonts w:ascii="新細明體" w:hint="eastAsia"/>
          <w:kern w:val="0"/>
          <w:lang w:val="zh-TW"/>
        </w:rPr>
        <w:t>就開</w:t>
      </w:r>
      <w:r w:rsidR="00941587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的心竅，互</w:t>
      </w:r>
      <w:r w:rsidR="00E03BFC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會曉悟許個聖經，</w:t>
      </w:r>
    </w:p>
    <w:p w14:paraId="738F738D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24:46 </w:t>
      </w:r>
      <w:r>
        <w:rPr>
          <w:rFonts w:ascii="新細明體" w:hint="eastAsia"/>
          <w:kern w:val="0"/>
          <w:lang w:val="zh-TW"/>
        </w:rPr>
        <w:t>閣給</w:t>
      </w:r>
      <w:r w:rsidR="00E03BFC" w:rsidRPr="000059B8">
        <w:rPr>
          <w:rFonts w:ascii="EUDC" w:eastAsia="EUDC" w:hint="eastAsia"/>
          <w:szCs w:val="24"/>
        </w:rPr>
        <w:t></w:t>
      </w:r>
      <w:r>
        <w:rPr>
          <w:rFonts w:ascii="新細明體" w:hint="eastAsia"/>
          <w:kern w:val="0"/>
          <w:lang w:val="zh-TW"/>
        </w:rPr>
        <w:t>講：「有按呢記載，基督著受苦，第三日對死人中復活，</w:t>
      </w:r>
    </w:p>
    <w:p w14:paraId="6150EA99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24:47 </w:t>
      </w:r>
      <w:r>
        <w:rPr>
          <w:rFonts w:ascii="新細明體" w:hint="eastAsia"/>
          <w:kern w:val="0"/>
          <w:lang w:val="zh-TW"/>
        </w:rPr>
        <w:t>也反悔及赦罪的道理，欲佇伊的名來傳到萬邦，是對耶路撒冷起。</w:t>
      </w:r>
    </w:p>
    <w:p w14:paraId="7844CB84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24:48 </w:t>
      </w:r>
      <w:r>
        <w:rPr>
          <w:rFonts w:ascii="新細明體" w:hint="eastAsia"/>
          <w:kern w:val="0"/>
          <w:lang w:val="zh-TW"/>
        </w:rPr>
        <w:t>恁做諸個代誌的干證。</w:t>
      </w:r>
    </w:p>
    <w:p w14:paraId="0240824A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24:49 </w:t>
      </w:r>
      <w:r>
        <w:rPr>
          <w:rFonts w:ascii="新細明體" w:hint="eastAsia"/>
          <w:kern w:val="0"/>
          <w:lang w:val="zh-TW"/>
        </w:rPr>
        <w:t>也我欲差我的父所應允的到佇恁，總是恁著佇此個城，聽候對頂面落來的權能親像衫給恁穿。」</w:t>
      </w:r>
    </w:p>
    <w:p w14:paraId="7FD303C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24:50 </w:t>
      </w:r>
      <w:r>
        <w:rPr>
          <w:rFonts w:ascii="新細明體" w:hint="eastAsia"/>
          <w:kern w:val="0"/>
          <w:lang w:val="zh-TW"/>
        </w:rPr>
        <w:t>就導出去到伯大尼的對面，抬起手給祝福。</w:t>
      </w:r>
    </w:p>
    <w:p w14:paraId="5D441021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24:51 </w:t>
      </w:r>
      <w:r>
        <w:rPr>
          <w:rFonts w:ascii="新細明體" w:hint="eastAsia"/>
          <w:kern w:val="0"/>
          <w:lang w:val="zh-TW"/>
        </w:rPr>
        <w:t>祝福的時，就離別，受接接上天。</w:t>
      </w:r>
    </w:p>
    <w:p w14:paraId="172BAD10" w14:textId="77777777" w:rsidR="008B444B" w:rsidRDefault="008B444B">
      <w:pPr>
        <w:autoSpaceDE w:val="0"/>
        <w:autoSpaceDN w:val="0"/>
        <w:adjustRightInd w:val="0"/>
        <w:rPr>
          <w:rFonts w:ascii="新細明體"/>
          <w:kern w:val="0"/>
          <w:lang w:val="zh-TW"/>
        </w:rPr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24:52 </w:t>
      </w:r>
      <w:r>
        <w:rPr>
          <w:rFonts w:ascii="新細明體" w:hint="eastAsia"/>
          <w:kern w:val="0"/>
          <w:lang w:val="zh-TW"/>
        </w:rPr>
        <w:t>就拜伊，就倒轉去耶路撒冷，大大歡喜，</w:t>
      </w:r>
    </w:p>
    <w:p w14:paraId="019B07F2" w14:textId="77777777" w:rsidR="008B444B" w:rsidRDefault="008B444B">
      <w:pPr>
        <w:autoSpaceDE w:val="0"/>
        <w:autoSpaceDN w:val="0"/>
        <w:adjustRightInd w:val="0"/>
      </w:pPr>
      <w:r>
        <w:rPr>
          <w:rFonts w:ascii="新細明體" w:hint="eastAsia"/>
          <w:kern w:val="0"/>
          <w:lang w:val="zh-TW"/>
        </w:rPr>
        <w:t>路加福音</w:t>
      </w:r>
      <w:r>
        <w:rPr>
          <w:rFonts w:ascii="新細明體"/>
          <w:kern w:val="0"/>
          <w:lang w:val="zh-TW"/>
        </w:rPr>
        <w:t xml:space="preserve"> 24:53 </w:t>
      </w:r>
      <w:r>
        <w:rPr>
          <w:rFonts w:ascii="新細明體" w:hint="eastAsia"/>
          <w:kern w:val="0"/>
          <w:lang w:val="zh-TW"/>
        </w:rPr>
        <w:t>常常佇殿內謳咾上帝。</w:t>
      </w:r>
    </w:p>
    <w:sectPr w:rsidR="008B444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B2A1A6" w14:textId="77777777" w:rsidR="006C0514" w:rsidRDefault="006C0514" w:rsidP="00F32EB1">
      <w:r>
        <w:separator/>
      </w:r>
    </w:p>
  </w:endnote>
  <w:endnote w:type="continuationSeparator" w:id="0">
    <w:p w14:paraId="4A6B0886" w14:textId="77777777" w:rsidR="006C0514" w:rsidRDefault="006C0514" w:rsidP="00F32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新細明體">
    <w:panose1 w:val="02020500000000000000"/>
    <w:charset w:val="51"/>
    <w:family w:val="auto"/>
    <w:pitch w:val="variable"/>
    <w:sig w:usb0="A00002FF" w:usb1="28CFFCFA" w:usb2="00000016" w:usb3="00000000" w:csb0="00100001" w:csb1="00000000"/>
  </w:font>
  <w:font w:name="EUDC">
    <w:altName w:val="微軟正黑體"/>
    <w:charset w:val="88"/>
    <w:family w:val="modern"/>
    <w:pitch w:val="fixed"/>
    <w:sig w:usb0="00000003" w:usb1="08180031" w:usb2="00000016" w:usb3="00000000" w:csb0="00100000" w:csb1="00000000"/>
  </w:font>
  <w:font w:name="New Gulim">
    <w:altName w:val="Arial Unicode MS"/>
    <w:charset w:val="81"/>
    <w:family w:val="roman"/>
    <w:pitch w:val="variable"/>
    <w:sig w:usb0="00000000" w:usb1="7FD77CFB" w:usb2="00000030" w:usb3="00000000" w:csb0="0008009F" w:csb1="00000000"/>
  </w:font>
  <w:font w:name="細明體">
    <w:panose1 w:val="02020509000000000000"/>
    <w:charset w:val="51"/>
    <w:family w:val="auto"/>
    <w:pitch w:val="variable"/>
    <w:sig w:usb0="A00002FF" w:usb1="28CFFCFA" w:usb2="00000016" w:usb3="00000000" w:csb0="00100001" w:csb1="00000000"/>
  </w:font>
  <w:font w:name="細明體_HKSCS">
    <w:panose1 w:val="02020500000000000000"/>
    <w:charset w:val="51"/>
    <w:family w:val="auto"/>
    <w:pitch w:val="variable"/>
    <w:sig w:usb0="A00002FF" w:usb1="38CFFCFA" w:usb2="00000016" w:usb3="00000000" w:csb0="001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38C8D2E" w14:textId="77777777" w:rsidR="006C0514" w:rsidRDefault="006C0514" w:rsidP="00F32EB1">
      <w:r>
        <w:separator/>
      </w:r>
    </w:p>
  </w:footnote>
  <w:footnote w:type="continuationSeparator" w:id="0">
    <w:p w14:paraId="4FA25D25" w14:textId="77777777" w:rsidR="006C0514" w:rsidRDefault="006C0514" w:rsidP="00F32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518CFD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0514"/>
    <w:rsid w:val="00004B15"/>
    <w:rsid w:val="0002236A"/>
    <w:rsid w:val="00086D51"/>
    <w:rsid w:val="000C1846"/>
    <w:rsid w:val="00132C17"/>
    <w:rsid w:val="001A65C1"/>
    <w:rsid w:val="001F3570"/>
    <w:rsid w:val="001F4296"/>
    <w:rsid w:val="002B0804"/>
    <w:rsid w:val="0032231E"/>
    <w:rsid w:val="00326FC1"/>
    <w:rsid w:val="003D4AF5"/>
    <w:rsid w:val="003F7A35"/>
    <w:rsid w:val="00426B35"/>
    <w:rsid w:val="00433F0C"/>
    <w:rsid w:val="00464904"/>
    <w:rsid w:val="00472458"/>
    <w:rsid w:val="004860A7"/>
    <w:rsid w:val="004920DD"/>
    <w:rsid w:val="004D4D03"/>
    <w:rsid w:val="00507B5F"/>
    <w:rsid w:val="00527A5A"/>
    <w:rsid w:val="00550ECB"/>
    <w:rsid w:val="00582E66"/>
    <w:rsid w:val="00596DB1"/>
    <w:rsid w:val="005A7D43"/>
    <w:rsid w:val="005E441A"/>
    <w:rsid w:val="00623453"/>
    <w:rsid w:val="0065315D"/>
    <w:rsid w:val="00662015"/>
    <w:rsid w:val="006B258B"/>
    <w:rsid w:val="006B6C05"/>
    <w:rsid w:val="006C0514"/>
    <w:rsid w:val="006F07A3"/>
    <w:rsid w:val="00706F3F"/>
    <w:rsid w:val="007427D3"/>
    <w:rsid w:val="00764274"/>
    <w:rsid w:val="0076488F"/>
    <w:rsid w:val="007F153B"/>
    <w:rsid w:val="007F2A31"/>
    <w:rsid w:val="008A219E"/>
    <w:rsid w:val="008B444B"/>
    <w:rsid w:val="008C162B"/>
    <w:rsid w:val="00941587"/>
    <w:rsid w:val="009447CA"/>
    <w:rsid w:val="00976574"/>
    <w:rsid w:val="009B61B9"/>
    <w:rsid w:val="009C599E"/>
    <w:rsid w:val="009D42B8"/>
    <w:rsid w:val="009D4BEC"/>
    <w:rsid w:val="009F6E57"/>
    <w:rsid w:val="009F6FA6"/>
    <w:rsid w:val="009F71BD"/>
    <w:rsid w:val="00A05EE8"/>
    <w:rsid w:val="00A72FB2"/>
    <w:rsid w:val="00AF0E2B"/>
    <w:rsid w:val="00B20D7A"/>
    <w:rsid w:val="00B33E9B"/>
    <w:rsid w:val="00B50C1D"/>
    <w:rsid w:val="00B939D6"/>
    <w:rsid w:val="00BB44D4"/>
    <w:rsid w:val="00BB6112"/>
    <w:rsid w:val="00BC09AC"/>
    <w:rsid w:val="00BD5A65"/>
    <w:rsid w:val="00CA629F"/>
    <w:rsid w:val="00CB4D2F"/>
    <w:rsid w:val="00CB55E0"/>
    <w:rsid w:val="00CB765D"/>
    <w:rsid w:val="00D11369"/>
    <w:rsid w:val="00D24952"/>
    <w:rsid w:val="00D46E42"/>
    <w:rsid w:val="00DB1E0A"/>
    <w:rsid w:val="00DC1BDA"/>
    <w:rsid w:val="00E03BFC"/>
    <w:rsid w:val="00E34271"/>
    <w:rsid w:val="00E56FD5"/>
    <w:rsid w:val="00EC7BB9"/>
    <w:rsid w:val="00EF41B9"/>
    <w:rsid w:val="00EF440E"/>
    <w:rsid w:val="00F06AD5"/>
    <w:rsid w:val="00F32EB1"/>
    <w:rsid w:val="00F47C54"/>
    <w:rsid w:val="00F56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A1603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F32EB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Char">
    <w:name w:val="頁首 Char"/>
    <w:link w:val="a3"/>
    <w:rsid w:val="00F32EB1"/>
    <w:rPr>
      <w:kern w:val="2"/>
    </w:rPr>
  </w:style>
  <w:style w:type="paragraph" w:styleId="a4">
    <w:name w:val="footer"/>
    <w:basedOn w:val="a"/>
    <w:link w:val="Char0"/>
    <w:rsid w:val="00F32EB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Char0">
    <w:name w:val="頁尾 Char"/>
    <w:link w:val="a4"/>
    <w:rsid w:val="00F32EB1"/>
    <w:rPr>
      <w:kern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F32EB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Char">
    <w:name w:val="頁首 Char"/>
    <w:link w:val="a3"/>
    <w:rsid w:val="00F32EB1"/>
    <w:rPr>
      <w:kern w:val="2"/>
    </w:rPr>
  </w:style>
  <w:style w:type="paragraph" w:styleId="a4">
    <w:name w:val="footer"/>
    <w:basedOn w:val="a"/>
    <w:link w:val="Char0"/>
    <w:rsid w:val="00F32EB1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Char0">
    <w:name w:val="頁尾 Char"/>
    <w:link w:val="a4"/>
    <w:rsid w:val="00F32EB1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20%20:Users:sundaetw:Desktop:03&#25945;&#26371;:&#36913;&#22577;:&#25945;&#26371;PPT:&#28450;&#32645;&#32854;&#32147;:&#26032;&#32004;:03&#36335;&#21152;&#31119;&#38899;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03路加福音.dotx</Template>
  <TotalTime>4</TotalTime>
  <Pages>41</Pages>
  <Words>6971</Words>
  <Characters>39740</Characters>
  <Application>Microsoft Macintosh Word</Application>
  <DocSecurity>0</DocSecurity>
  <Lines>331</Lines>
  <Paragraphs>93</Paragraphs>
  <ScaleCrop>false</ScaleCrop>
  <Company/>
  <LinksUpToDate>false</LinksUpToDate>
  <CharactersWithSpaces>46618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路加福音</dc:title>
  <dc:subject/>
  <dc:creator>ＭＡＣ</dc:creator>
  <cp:keywords/>
  <dc:description/>
  <cp:lastModifiedBy>ＭＡＣ</cp:lastModifiedBy>
  <cp:revision>12</cp:revision>
  <dcterms:created xsi:type="dcterms:W3CDTF">2019-08-03T15:05:00Z</dcterms:created>
  <dcterms:modified xsi:type="dcterms:W3CDTF">2023-01-14T13:09:00Z</dcterms:modified>
</cp:coreProperties>
</file>